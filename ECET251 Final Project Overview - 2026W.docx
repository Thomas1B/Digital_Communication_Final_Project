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849F" w14:textId="77777777" w:rsidR="008862C3" w:rsidRPr="008862C3" w:rsidRDefault="00DA5A78" w:rsidP="008E1002">
      <w:pPr>
        <w:pStyle w:val="LabTitle1"/>
      </w:pPr>
      <w:r>
        <w:rPr>
          <w:rFonts w:ascii="Times New Roman" w:hAnsi="Times New Roman"/>
          <w:b w:val="0"/>
          <w:noProof/>
          <w:sz w:val="28"/>
          <w:lang w:val="en-US" w:eastAsia="en-US"/>
        </w:rPr>
        <w:drawing>
          <wp:anchor distT="0" distB="0" distL="114300" distR="114300" simplePos="0" relativeHeight="251665408" behindDoc="1" locked="0" layoutInCell="0" allowOverlap="1" wp14:anchorId="2D108BC9" wp14:editId="6ECF6559">
            <wp:simplePos x="0" y="0"/>
            <wp:positionH relativeFrom="column">
              <wp:posOffset>-95250</wp:posOffset>
            </wp:positionH>
            <wp:positionV relativeFrom="paragraph">
              <wp:posOffset>139700</wp:posOffset>
            </wp:positionV>
            <wp:extent cx="1244009" cy="594995"/>
            <wp:effectExtent l="0" t="0" r="0" b="0"/>
            <wp:wrapNone/>
            <wp:docPr id="1" name="Picture 1" descr="Logo Camosun Spot 2-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Camosun Spot 2-colou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009" cy="59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ABB">
        <w:t>ECET</w:t>
      </w:r>
      <w:r w:rsidR="008862C3" w:rsidRPr="008862C3">
        <w:t xml:space="preserve"> 251 </w:t>
      </w:r>
      <w:r w:rsidR="007F22A6">
        <w:t xml:space="preserve">Digital </w:t>
      </w:r>
      <w:r w:rsidR="008862C3" w:rsidRPr="008862C3">
        <w:t>Communications</w:t>
      </w:r>
    </w:p>
    <w:p w14:paraId="60D294CA" w14:textId="77777777" w:rsidR="00A17B54" w:rsidRPr="00A17B54" w:rsidRDefault="00CB3B32" w:rsidP="00A17B54">
      <w:pPr>
        <w:pStyle w:val="Labtitle2"/>
        <w:pBdr>
          <w:bottom w:val="single" w:sz="6" w:space="1" w:color="auto"/>
        </w:pBdr>
        <w:spacing w:before="120"/>
        <w:rPr>
          <w:sz w:val="32"/>
        </w:rPr>
      </w:pPr>
      <w:r>
        <w:rPr>
          <w:sz w:val="32"/>
        </w:rPr>
        <w:t>Wireless Link – Final Project Overview</w:t>
      </w:r>
    </w:p>
    <w:p w14:paraId="09A2EFBD" w14:textId="77777777" w:rsidR="00DF78C3" w:rsidRDefault="00DF78C3" w:rsidP="00CB3B32">
      <w:pPr>
        <w:pStyle w:val="Heading3"/>
      </w:pPr>
    </w:p>
    <w:p w14:paraId="4AD3DDC8" w14:textId="77777777" w:rsidR="00CB3B32" w:rsidRDefault="00CB3B32" w:rsidP="00CB3B32">
      <w:pPr>
        <w:pStyle w:val="Heading3"/>
      </w:pPr>
      <w:r>
        <w:t>Objectives</w:t>
      </w:r>
    </w:p>
    <w:p w14:paraId="3CF01D5E" w14:textId="77777777" w:rsidR="00CB3B32" w:rsidRPr="00DF78C3" w:rsidRDefault="00CB3B32" w:rsidP="00554243">
      <w:pPr>
        <w:pStyle w:val="ListParagraph"/>
        <w:numPr>
          <w:ilvl w:val="0"/>
          <w:numId w:val="35"/>
        </w:numPr>
        <w:spacing w:before="120" w:after="120"/>
        <w:rPr>
          <w:sz w:val="24"/>
        </w:rPr>
      </w:pPr>
      <w:r w:rsidRPr="00DF78C3">
        <w:rPr>
          <w:sz w:val="24"/>
        </w:rPr>
        <w:t>Create a wireless system using a processor and RF modules</w:t>
      </w:r>
    </w:p>
    <w:p w14:paraId="62A38593" w14:textId="77777777" w:rsidR="00CB3B32" w:rsidRPr="00DF78C3" w:rsidRDefault="00CB3B32" w:rsidP="00554243">
      <w:pPr>
        <w:pStyle w:val="ListParagraph"/>
        <w:numPr>
          <w:ilvl w:val="0"/>
          <w:numId w:val="35"/>
        </w:numPr>
        <w:spacing w:before="120" w:after="120"/>
        <w:rPr>
          <w:sz w:val="24"/>
        </w:rPr>
      </w:pPr>
      <w:r w:rsidRPr="00DF78C3">
        <w:rPr>
          <w:sz w:val="24"/>
        </w:rPr>
        <w:t>Create a protocol for the system</w:t>
      </w:r>
    </w:p>
    <w:p w14:paraId="36483DDB" w14:textId="77777777" w:rsidR="00CB3B32" w:rsidRPr="00DF78C3" w:rsidRDefault="00CB3B32" w:rsidP="00554243">
      <w:pPr>
        <w:pStyle w:val="ListParagraph"/>
        <w:numPr>
          <w:ilvl w:val="0"/>
          <w:numId w:val="35"/>
        </w:numPr>
        <w:spacing w:before="120" w:after="120"/>
        <w:rPr>
          <w:sz w:val="24"/>
        </w:rPr>
      </w:pPr>
      <w:r w:rsidRPr="00DF78C3">
        <w:rPr>
          <w:sz w:val="24"/>
        </w:rPr>
        <w:t>Test the communication system</w:t>
      </w:r>
    </w:p>
    <w:p w14:paraId="0C79D227" w14:textId="77777777" w:rsidR="00CB3B32" w:rsidRPr="00DF78C3" w:rsidRDefault="00CB3B32" w:rsidP="00554243">
      <w:pPr>
        <w:pStyle w:val="ListParagraph"/>
        <w:numPr>
          <w:ilvl w:val="0"/>
          <w:numId w:val="35"/>
        </w:numPr>
        <w:spacing w:before="120" w:after="120"/>
        <w:rPr>
          <w:sz w:val="24"/>
        </w:rPr>
      </w:pPr>
      <w:r w:rsidRPr="00DF78C3">
        <w:rPr>
          <w:sz w:val="24"/>
        </w:rPr>
        <w:t>Document the system</w:t>
      </w:r>
    </w:p>
    <w:p w14:paraId="387FE29B" w14:textId="77777777" w:rsidR="00DF78C3" w:rsidRDefault="00DF78C3" w:rsidP="00DF78C3">
      <w:pPr>
        <w:pStyle w:val="ListParagraph"/>
        <w:spacing w:before="120" w:after="120"/>
      </w:pPr>
    </w:p>
    <w:p w14:paraId="1D25363E" w14:textId="77777777" w:rsidR="00CB3B32" w:rsidRDefault="00CB3B32" w:rsidP="00CB3B32">
      <w:pPr>
        <w:pStyle w:val="Heading3"/>
      </w:pPr>
      <w:r>
        <w:t>Description</w:t>
      </w:r>
    </w:p>
    <w:p w14:paraId="379EAB83" w14:textId="77777777" w:rsidR="00CB3B32" w:rsidRPr="00DF78C3" w:rsidRDefault="00CB3B32" w:rsidP="00554243">
      <w:pPr>
        <w:pStyle w:val="ListParagraph"/>
        <w:numPr>
          <w:ilvl w:val="0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 xml:space="preserve">This lab project will run </w:t>
      </w:r>
      <w:r w:rsidR="00E52CE0">
        <w:rPr>
          <w:sz w:val="24"/>
        </w:rPr>
        <w:t>4</w:t>
      </w:r>
      <w:r w:rsidR="00755614">
        <w:rPr>
          <w:sz w:val="24"/>
        </w:rPr>
        <w:t xml:space="preserve"> full</w:t>
      </w:r>
      <w:r w:rsidR="00554243" w:rsidRPr="00DF78C3">
        <w:rPr>
          <w:sz w:val="24"/>
        </w:rPr>
        <w:t xml:space="preserve"> lab periods but you should expect to spend some extra time outside of the lab to finish the project.</w:t>
      </w:r>
    </w:p>
    <w:p w14:paraId="5D2682E6" w14:textId="1DAE83A2" w:rsidR="008E1002" w:rsidRDefault="00CB3B32" w:rsidP="00554243">
      <w:pPr>
        <w:pStyle w:val="ListParagraph"/>
        <w:numPr>
          <w:ilvl w:val="0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 xml:space="preserve">Work </w:t>
      </w:r>
      <w:r w:rsidR="00E52CE0">
        <w:rPr>
          <w:sz w:val="24"/>
        </w:rPr>
        <w:t xml:space="preserve">alone or </w:t>
      </w:r>
      <w:r w:rsidRPr="00DF78C3">
        <w:rPr>
          <w:sz w:val="24"/>
        </w:rPr>
        <w:t xml:space="preserve">in groups and submit a (1) report for </w:t>
      </w:r>
      <w:r w:rsidR="00E52CE0">
        <w:rPr>
          <w:sz w:val="24"/>
        </w:rPr>
        <w:t>the</w:t>
      </w:r>
      <w:r w:rsidRPr="00DF78C3">
        <w:rPr>
          <w:sz w:val="24"/>
        </w:rPr>
        <w:t xml:space="preserve"> group.</w:t>
      </w:r>
      <w:r w:rsidR="00554243" w:rsidRPr="00DF78C3">
        <w:rPr>
          <w:sz w:val="24"/>
        </w:rPr>
        <w:t xml:space="preserve">  </w:t>
      </w:r>
    </w:p>
    <w:p w14:paraId="2978A83E" w14:textId="37D1C09C" w:rsidR="00CB3B32" w:rsidRPr="00DF78C3" w:rsidRDefault="008E1002" w:rsidP="00554243">
      <w:pPr>
        <w:pStyle w:val="ListParagraph"/>
        <w:numPr>
          <w:ilvl w:val="0"/>
          <w:numId w:val="36"/>
        </w:numPr>
        <w:spacing w:before="120" w:after="120"/>
        <w:rPr>
          <w:sz w:val="24"/>
        </w:rPr>
      </w:pPr>
      <w:r>
        <w:rPr>
          <w:sz w:val="24"/>
        </w:rPr>
        <w:t>The grade a group receives is based on the combined result of the work observed and demonstrated to their instructor, along with the project report submitted to D2L.</w:t>
      </w:r>
      <w:r w:rsidR="0035470A">
        <w:rPr>
          <w:sz w:val="24"/>
        </w:rPr>
        <w:t xml:space="preserve">  Individual grades may differ, based on instructor’s discretion.</w:t>
      </w:r>
    </w:p>
    <w:p w14:paraId="14DB2193" w14:textId="77777777" w:rsidR="00554243" w:rsidRPr="00DF78C3" w:rsidRDefault="00CB3B32" w:rsidP="00554243">
      <w:pPr>
        <w:pStyle w:val="ListParagraph"/>
        <w:numPr>
          <w:ilvl w:val="0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 xml:space="preserve">The </w:t>
      </w:r>
      <w:r w:rsidR="00554243" w:rsidRPr="00DF78C3">
        <w:rPr>
          <w:sz w:val="24"/>
        </w:rPr>
        <w:t>major limitations/conditions</w:t>
      </w:r>
      <w:r w:rsidRPr="00DF78C3">
        <w:rPr>
          <w:sz w:val="24"/>
        </w:rPr>
        <w:t xml:space="preserve"> </w:t>
      </w:r>
      <w:r w:rsidR="00554243" w:rsidRPr="00DF78C3">
        <w:rPr>
          <w:sz w:val="24"/>
        </w:rPr>
        <w:t>are:</w:t>
      </w:r>
    </w:p>
    <w:p w14:paraId="35A3D015" w14:textId="575A1BC2" w:rsidR="00083AD0" w:rsidRDefault="00083AD0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>
        <w:rPr>
          <w:sz w:val="24"/>
        </w:rPr>
        <w:t xml:space="preserve">Project demo and </w:t>
      </w:r>
      <w:r w:rsidR="00AB7249">
        <w:rPr>
          <w:sz w:val="24"/>
        </w:rPr>
        <w:t xml:space="preserve">report </w:t>
      </w:r>
      <w:r>
        <w:rPr>
          <w:sz w:val="24"/>
        </w:rPr>
        <w:t xml:space="preserve">submission to D2L by </w:t>
      </w:r>
      <w:r w:rsidR="0035470A">
        <w:rPr>
          <w:sz w:val="24"/>
        </w:rPr>
        <w:t>Wednesday</w:t>
      </w:r>
      <w:r>
        <w:rPr>
          <w:sz w:val="24"/>
        </w:rPr>
        <w:t xml:space="preserve">, April </w:t>
      </w:r>
      <w:r w:rsidR="0035470A">
        <w:rPr>
          <w:sz w:val="24"/>
        </w:rPr>
        <w:t>8</w:t>
      </w:r>
      <w:r w:rsidRPr="00083AD0">
        <w:rPr>
          <w:sz w:val="24"/>
          <w:vertAlign w:val="superscript"/>
        </w:rPr>
        <w:t>th</w:t>
      </w:r>
    </w:p>
    <w:p w14:paraId="68727AA3" w14:textId="77777777" w:rsidR="00554243" w:rsidRPr="00DF78C3" w:rsidRDefault="00554243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>S</w:t>
      </w:r>
      <w:r w:rsidR="00CB3B32" w:rsidRPr="00DF78C3">
        <w:rPr>
          <w:sz w:val="24"/>
        </w:rPr>
        <w:t>end at least 8 bits of data wirelessly from on</w:t>
      </w:r>
      <w:r w:rsidR="008E1002">
        <w:rPr>
          <w:sz w:val="24"/>
        </w:rPr>
        <w:t>e processing device to another</w:t>
      </w:r>
    </w:p>
    <w:p w14:paraId="0AD7A439" w14:textId="77777777" w:rsidR="00554243" w:rsidRPr="00DF78C3" w:rsidRDefault="00CB3B32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>RF section must be a simple “transparent” radio which d</w:t>
      </w:r>
      <w:r w:rsidR="00B46430">
        <w:rPr>
          <w:sz w:val="24"/>
        </w:rPr>
        <w:t>oes no manipulation of the data</w:t>
      </w:r>
    </w:p>
    <w:p w14:paraId="0DC3CC7E" w14:textId="77777777" w:rsidR="00554243" w:rsidRPr="00DF78C3" w:rsidRDefault="00CB3B32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>All data processing must be done by the computing device</w:t>
      </w:r>
      <w:r w:rsidR="00AB7249">
        <w:rPr>
          <w:sz w:val="24"/>
        </w:rPr>
        <w:t>, not the RF modules</w:t>
      </w:r>
    </w:p>
    <w:p w14:paraId="2B88B094" w14:textId="49A520E2" w:rsidR="00CB3B32" w:rsidRPr="00DF78C3" w:rsidRDefault="00554243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>O</w:t>
      </w:r>
      <w:r w:rsidR="00CB3B32" w:rsidRPr="00DF78C3">
        <w:rPr>
          <w:sz w:val="24"/>
        </w:rPr>
        <w:t xml:space="preserve">utput from the student’s processor </w:t>
      </w:r>
      <w:r w:rsidR="00F83173">
        <w:rPr>
          <w:sz w:val="24"/>
        </w:rPr>
        <w:t>should</w:t>
      </w:r>
      <w:r w:rsidR="00CB3B32" w:rsidRPr="00DF78C3">
        <w:rPr>
          <w:sz w:val="24"/>
        </w:rPr>
        <w:t xml:space="preserve"> be </w:t>
      </w:r>
      <w:r w:rsidRPr="00DF78C3">
        <w:rPr>
          <w:sz w:val="24"/>
        </w:rPr>
        <w:t xml:space="preserve">Manchester encoded and encompass </w:t>
      </w:r>
      <w:r w:rsidR="00CB3B32" w:rsidRPr="00DF78C3">
        <w:rPr>
          <w:sz w:val="24"/>
        </w:rPr>
        <w:t>the entire bas</w:t>
      </w:r>
      <w:r w:rsidR="008E1002">
        <w:rPr>
          <w:sz w:val="24"/>
        </w:rPr>
        <w:t>eband which will be transmitted</w:t>
      </w:r>
      <w:r w:rsidR="00F83173">
        <w:rPr>
          <w:sz w:val="24"/>
        </w:rPr>
        <w:t xml:space="preserve"> (may use another type of encoding at instructor’s discretion).</w:t>
      </w:r>
    </w:p>
    <w:p w14:paraId="35EAD716" w14:textId="77777777" w:rsidR="00554243" w:rsidRPr="00DF78C3" w:rsidRDefault="00554243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 w:rsidRPr="00DF78C3">
        <w:rPr>
          <w:sz w:val="24"/>
        </w:rPr>
        <w:t>Transmitter may not t</w:t>
      </w:r>
      <w:r w:rsidR="008E1002">
        <w:rPr>
          <w:sz w:val="24"/>
        </w:rPr>
        <w:t>ransmit for longer than 5 seconds at a time</w:t>
      </w:r>
    </w:p>
    <w:p w14:paraId="0D4A3F1C" w14:textId="77777777" w:rsidR="00554243" w:rsidRDefault="008E1002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>
        <w:rPr>
          <w:sz w:val="24"/>
        </w:rPr>
        <w:t>D</w:t>
      </w:r>
      <w:r w:rsidR="00554243" w:rsidRPr="00DF78C3">
        <w:rPr>
          <w:sz w:val="24"/>
        </w:rPr>
        <w:t>ata must be variable driven (ie – read a switch, pot, rotary encoder, etc.) and it must perform a function (ie – turn on an LED, control motor speed, etc.)</w:t>
      </w:r>
    </w:p>
    <w:p w14:paraId="7463E006" w14:textId="23A54CAE" w:rsidR="008E1002" w:rsidRDefault="008E1002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>
        <w:rPr>
          <w:sz w:val="24"/>
        </w:rPr>
        <w:t>Error detection is required in the receiving system</w:t>
      </w:r>
      <w:r w:rsidR="00F83173">
        <w:rPr>
          <w:sz w:val="24"/>
        </w:rPr>
        <w:t>.  Error correction is a bonus.</w:t>
      </w:r>
    </w:p>
    <w:p w14:paraId="369631A1" w14:textId="77777777" w:rsidR="008E1002" w:rsidRDefault="008E1002" w:rsidP="00554243">
      <w:pPr>
        <w:pStyle w:val="ListParagraph"/>
        <w:numPr>
          <w:ilvl w:val="1"/>
          <w:numId w:val="36"/>
        </w:numPr>
        <w:spacing w:before="120" w:after="120"/>
        <w:rPr>
          <w:sz w:val="24"/>
        </w:rPr>
      </w:pPr>
      <w:r>
        <w:rPr>
          <w:sz w:val="24"/>
        </w:rPr>
        <w:t xml:space="preserve">Analysis of system </w:t>
      </w:r>
      <w:r w:rsidR="00383C2D">
        <w:rPr>
          <w:sz w:val="24"/>
        </w:rPr>
        <w:t xml:space="preserve">RF </w:t>
      </w:r>
      <w:r>
        <w:rPr>
          <w:sz w:val="24"/>
        </w:rPr>
        <w:t>characteristics must be included in the report:</w:t>
      </w:r>
    </w:p>
    <w:p w14:paraId="3AFAB33F" w14:textId="77777777" w:rsidR="008E1002" w:rsidRPr="00DF78C3" w:rsidRDefault="00383C2D" w:rsidP="008E1002">
      <w:pPr>
        <w:pStyle w:val="ListParagraph"/>
        <w:numPr>
          <w:ilvl w:val="2"/>
          <w:numId w:val="36"/>
        </w:numPr>
        <w:spacing w:before="120" w:after="120"/>
        <w:rPr>
          <w:sz w:val="24"/>
        </w:rPr>
      </w:pPr>
      <w:r>
        <w:rPr>
          <w:sz w:val="24"/>
        </w:rPr>
        <w:t xml:space="preserve">Bandwidth &amp; Spectrum use, </w:t>
      </w:r>
      <w:r w:rsidR="008E1002">
        <w:rPr>
          <w:sz w:val="24"/>
        </w:rPr>
        <w:t>R</w:t>
      </w:r>
      <w:r>
        <w:rPr>
          <w:sz w:val="24"/>
        </w:rPr>
        <w:t>ange limit,</w:t>
      </w:r>
      <w:r w:rsidR="008E1002">
        <w:rPr>
          <w:sz w:val="24"/>
        </w:rPr>
        <w:t xml:space="preserve"> minimum Electric Field at Receiver to process data</w:t>
      </w:r>
      <w:r w:rsidR="00EC1F44">
        <w:rPr>
          <w:sz w:val="24"/>
        </w:rPr>
        <w:t>, Carrier frequency, Data Rate, Data Format, Operating Voltages, Power Levels, Error Rate, etc.</w:t>
      </w:r>
    </w:p>
    <w:p w14:paraId="3EBB55D9" w14:textId="77777777" w:rsidR="008E1002" w:rsidRDefault="008E1002" w:rsidP="00CB3B32">
      <w:pPr>
        <w:pStyle w:val="Heading3"/>
      </w:pPr>
    </w:p>
    <w:p w14:paraId="33D93721" w14:textId="77777777" w:rsidR="00692135" w:rsidRDefault="00692135" w:rsidP="00692135">
      <w:pPr>
        <w:pStyle w:val="NormalIndent"/>
      </w:pPr>
    </w:p>
    <w:p w14:paraId="2F24C9E7" w14:textId="77777777" w:rsidR="00E52CE0" w:rsidRPr="00692135" w:rsidRDefault="00E52CE0" w:rsidP="00692135">
      <w:pPr>
        <w:pStyle w:val="NormalIndent"/>
      </w:pPr>
    </w:p>
    <w:p w14:paraId="31625F63" w14:textId="77777777" w:rsidR="00CB3B32" w:rsidRDefault="00DF78C3" w:rsidP="00CB3B32">
      <w:pPr>
        <w:pStyle w:val="Heading3"/>
      </w:pPr>
      <w:r>
        <w:t>R</w:t>
      </w:r>
      <w:r w:rsidR="00CB3B32">
        <w:t>eport</w:t>
      </w:r>
    </w:p>
    <w:p w14:paraId="25F222D9" w14:textId="77777777" w:rsidR="00DF78C3" w:rsidRPr="00DF78C3" w:rsidRDefault="00DF78C3" w:rsidP="00DF78C3">
      <w:pPr>
        <w:pStyle w:val="NormalIndent"/>
      </w:pPr>
    </w:p>
    <w:p w14:paraId="552F960E" w14:textId="77777777" w:rsidR="00CB3B32" w:rsidRDefault="00CB3B32" w:rsidP="00CB3B32">
      <w:r>
        <w:t xml:space="preserve">The written report for this </w:t>
      </w:r>
      <w:r w:rsidR="00692135">
        <w:t xml:space="preserve">project </w:t>
      </w:r>
      <w:r>
        <w:t>will be in the form of a data</w:t>
      </w:r>
      <w:r w:rsidR="00DF78C3">
        <w:t>sheet</w:t>
      </w:r>
      <w:r>
        <w:t xml:space="preserve">. The datasheet will describe the operation of the communication system. It should be written for someone that is interested in using your system for transmitting some data and has a basic understanding of </w:t>
      </w:r>
      <w:r w:rsidR="00DF78C3">
        <w:t xml:space="preserve">electronics comparable to </w:t>
      </w:r>
      <w:r w:rsidR="00692135">
        <w:t>1</w:t>
      </w:r>
      <w:r w:rsidR="00692135" w:rsidRPr="00692135">
        <w:rPr>
          <w:vertAlign w:val="superscript"/>
        </w:rPr>
        <w:t>st</w:t>
      </w:r>
      <w:r w:rsidR="00692135">
        <w:t xml:space="preserve"> year</w:t>
      </w:r>
      <w:r w:rsidR="00DF78C3">
        <w:t xml:space="preserve"> level</w:t>
      </w:r>
      <w:r>
        <w:t>.</w:t>
      </w:r>
      <w:r w:rsidR="00DF78C3">
        <w:t xml:space="preserve">  </w:t>
      </w:r>
      <w:r w:rsidR="00083AD0">
        <w:t>The datasheet is expected to be formatted properly</w:t>
      </w:r>
      <w:r w:rsidR="00692135">
        <w:t xml:space="preserve"> (ie – formal)</w:t>
      </w:r>
      <w:r w:rsidR="00083AD0">
        <w:t>,</w:t>
      </w:r>
      <w:r w:rsidR="00692135">
        <w:t xml:space="preserve"> and</w:t>
      </w:r>
      <w:r w:rsidR="00083AD0">
        <w:t xml:space="preserve"> include ap</w:t>
      </w:r>
      <w:r w:rsidR="00692135">
        <w:t>propriate spelling and grammar.</w:t>
      </w:r>
    </w:p>
    <w:p w14:paraId="1D9C6BE8" w14:textId="77777777" w:rsidR="00DF78C3" w:rsidRDefault="00DF78C3" w:rsidP="00CB3B32"/>
    <w:p w14:paraId="14E46E70" w14:textId="77777777" w:rsidR="00CB3B32" w:rsidRDefault="00692135" w:rsidP="00CB3B32">
      <w:r>
        <w:t>The data</w:t>
      </w:r>
      <w:r w:rsidR="00CB3B32" w:rsidRPr="00DF78C3">
        <w:t>sheet should include:</w:t>
      </w:r>
    </w:p>
    <w:p w14:paraId="1A6D7949" w14:textId="77777777" w:rsidR="00DF78C3" w:rsidRPr="00DF78C3" w:rsidRDefault="00DF78C3" w:rsidP="00CB3B32"/>
    <w:p w14:paraId="74D29AA4" w14:textId="77777777" w:rsidR="00083AD0" w:rsidRDefault="00083AD0" w:rsidP="00CB3B32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An appropriate title page indicating the course, instructor, date of submission, group members, and a photo of your system</w:t>
      </w:r>
    </w:p>
    <w:p w14:paraId="4E837D76" w14:textId="77777777" w:rsidR="00CB3B32" w:rsidRPr="00DF78C3" w:rsidRDefault="00CB3B32" w:rsidP="00CB3B3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DF78C3">
        <w:rPr>
          <w:sz w:val="24"/>
          <w:szCs w:val="24"/>
        </w:rPr>
        <w:t xml:space="preserve">A description </w:t>
      </w:r>
      <w:r w:rsidR="00DF78C3">
        <w:rPr>
          <w:sz w:val="24"/>
          <w:szCs w:val="24"/>
        </w:rPr>
        <w:t>of</w:t>
      </w:r>
      <w:r w:rsidRPr="00DF78C3">
        <w:rPr>
          <w:sz w:val="24"/>
          <w:szCs w:val="24"/>
        </w:rPr>
        <w:t xml:space="preserve"> the wireless system and what it does</w:t>
      </w:r>
      <w:r w:rsidR="00692135">
        <w:rPr>
          <w:sz w:val="24"/>
          <w:szCs w:val="24"/>
        </w:rPr>
        <w:t xml:space="preserve"> (Block diagram </w:t>
      </w:r>
      <w:r w:rsidR="00692135" w:rsidRPr="00A845AA">
        <w:rPr>
          <w:sz w:val="24"/>
          <w:szCs w:val="24"/>
          <w:u w:val="single"/>
        </w:rPr>
        <w:t>and</w:t>
      </w:r>
      <w:r w:rsidR="00692135">
        <w:rPr>
          <w:sz w:val="24"/>
          <w:szCs w:val="24"/>
        </w:rPr>
        <w:t xml:space="preserve"> short paragraph</w:t>
      </w:r>
      <w:r w:rsidRPr="00DF78C3">
        <w:rPr>
          <w:sz w:val="24"/>
          <w:szCs w:val="24"/>
        </w:rPr>
        <w:t>)</w:t>
      </w:r>
    </w:p>
    <w:p w14:paraId="257109AF" w14:textId="77777777" w:rsidR="00CB3B32" w:rsidRPr="00DF78C3" w:rsidRDefault="00CB3B32" w:rsidP="00CB3B3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DF78C3">
        <w:rPr>
          <w:sz w:val="24"/>
          <w:szCs w:val="24"/>
        </w:rPr>
        <w:t>A description of the software used by the devices</w:t>
      </w:r>
      <w:r w:rsidR="00692135">
        <w:rPr>
          <w:sz w:val="24"/>
          <w:szCs w:val="24"/>
        </w:rPr>
        <w:t xml:space="preserve"> (F</w:t>
      </w:r>
      <w:r w:rsidR="00DF78C3">
        <w:rPr>
          <w:sz w:val="24"/>
          <w:szCs w:val="24"/>
        </w:rPr>
        <w:t>lowchart)</w:t>
      </w:r>
      <w:r w:rsidRPr="00DF78C3">
        <w:rPr>
          <w:sz w:val="24"/>
          <w:szCs w:val="24"/>
        </w:rPr>
        <w:t>. This should include an indication of any software</w:t>
      </w:r>
      <w:r w:rsidR="00DF78C3">
        <w:rPr>
          <w:sz w:val="24"/>
          <w:szCs w:val="24"/>
        </w:rPr>
        <w:t>/code</w:t>
      </w:r>
      <w:r w:rsidRPr="00DF78C3">
        <w:rPr>
          <w:sz w:val="24"/>
          <w:szCs w:val="24"/>
        </w:rPr>
        <w:t xml:space="preserve"> you h</w:t>
      </w:r>
      <w:r w:rsidR="00DF78C3">
        <w:rPr>
          <w:sz w:val="24"/>
          <w:szCs w:val="24"/>
        </w:rPr>
        <w:t>ave obtained from other sources</w:t>
      </w:r>
      <w:r w:rsidRPr="00DF78C3">
        <w:rPr>
          <w:sz w:val="24"/>
          <w:szCs w:val="24"/>
        </w:rPr>
        <w:t>.</w:t>
      </w:r>
      <w:r w:rsidR="00DF78C3">
        <w:rPr>
          <w:sz w:val="24"/>
          <w:szCs w:val="24"/>
        </w:rPr>
        <w:t xml:space="preserve">  </w:t>
      </w:r>
      <w:r w:rsidR="00692135">
        <w:rPr>
          <w:sz w:val="24"/>
          <w:szCs w:val="24"/>
        </w:rPr>
        <w:t>You do not need to include your code.</w:t>
      </w:r>
    </w:p>
    <w:p w14:paraId="7C8D550A" w14:textId="77777777" w:rsidR="00CB3B32" w:rsidRPr="00EC1F44" w:rsidRDefault="00CB3B32" w:rsidP="00EC1F44">
      <w:pPr>
        <w:pStyle w:val="ListParagraph"/>
        <w:numPr>
          <w:ilvl w:val="0"/>
          <w:numId w:val="36"/>
        </w:numPr>
        <w:spacing w:before="120" w:after="120"/>
        <w:rPr>
          <w:sz w:val="24"/>
        </w:rPr>
      </w:pPr>
      <w:r w:rsidRPr="00DF78C3">
        <w:rPr>
          <w:sz w:val="24"/>
          <w:szCs w:val="24"/>
        </w:rPr>
        <w:t>A data table ind</w:t>
      </w:r>
      <w:r w:rsidR="00EC1F44">
        <w:rPr>
          <w:sz w:val="24"/>
          <w:szCs w:val="24"/>
        </w:rPr>
        <w:t xml:space="preserve">icating: </w:t>
      </w:r>
      <w:r w:rsidR="00EC1F44">
        <w:rPr>
          <w:sz w:val="24"/>
        </w:rPr>
        <w:t>Bandwidth &amp; Spectrum use, Range limit, minimum Electric Field at Receiver to process data, Carrier frequency, Data Rate, Data Format, Operating Voltages, Power Levels, Error Rate, etc.</w:t>
      </w:r>
    </w:p>
    <w:p w14:paraId="55045200" w14:textId="77777777" w:rsidR="00CB3B32" w:rsidRPr="00DF78C3" w:rsidRDefault="00CB3B32" w:rsidP="00CB3B3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DF78C3">
        <w:rPr>
          <w:sz w:val="24"/>
          <w:szCs w:val="24"/>
        </w:rPr>
        <w:t xml:space="preserve">A </w:t>
      </w:r>
      <w:r w:rsidR="00DF78C3">
        <w:rPr>
          <w:sz w:val="24"/>
          <w:szCs w:val="24"/>
        </w:rPr>
        <w:t>screen capture</w:t>
      </w:r>
      <w:r w:rsidRPr="00DF78C3">
        <w:rPr>
          <w:sz w:val="24"/>
          <w:szCs w:val="24"/>
        </w:rPr>
        <w:t xml:space="preserve"> showing the </w:t>
      </w:r>
      <w:r w:rsidR="00E95E6B">
        <w:rPr>
          <w:sz w:val="24"/>
          <w:szCs w:val="24"/>
        </w:rPr>
        <w:t xml:space="preserve">Manchester-encoded </w:t>
      </w:r>
      <w:r w:rsidRPr="00DF78C3">
        <w:rPr>
          <w:sz w:val="24"/>
          <w:szCs w:val="24"/>
        </w:rPr>
        <w:t xml:space="preserve">baseband into the transmitter </w:t>
      </w:r>
      <w:r w:rsidR="00692135">
        <w:rPr>
          <w:sz w:val="24"/>
          <w:szCs w:val="24"/>
        </w:rPr>
        <w:t xml:space="preserve">with notations </w:t>
      </w:r>
      <w:r w:rsidRPr="00DF78C3">
        <w:rPr>
          <w:sz w:val="24"/>
          <w:szCs w:val="24"/>
        </w:rPr>
        <w:t>indicating the st</w:t>
      </w:r>
      <w:r w:rsidR="00DF78C3">
        <w:rPr>
          <w:sz w:val="24"/>
          <w:szCs w:val="24"/>
        </w:rPr>
        <w:t>art/st</w:t>
      </w:r>
      <w:r w:rsidRPr="00DF78C3">
        <w:rPr>
          <w:sz w:val="24"/>
          <w:szCs w:val="24"/>
        </w:rPr>
        <w:t>op sequence</w:t>
      </w:r>
      <w:r w:rsidR="00DF78C3">
        <w:rPr>
          <w:sz w:val="24"/>
          <w:szCs w:val="24"/>
        </w:rPr>
        <w:t>s</w:t>
      </w:r>
      <w:r w:rsidRPr="00DF78C3">
        <w:rPr>
          <w:sz w:val="24"/>
          <w:szCs w:val="24"/>
        </w:rPr>
        <w:t>, data payload</w:t>
      </w:r>
      <w:r w:rsidR="00DF78C3">
        <w:rPr>
          <w:sz w:val="24"/>
          <w:szCs w:val="24"/>
        </w:rPr>
        <w:t>, checksum, etc.</w:t>
      </w:r>
      <w:r w:rsidR="00EC1F44">
        <w:rPr>
          <w:sz w:val="24"/>
          <w:szCs w:val="24"/>
        </w:rPr>
        <w:t xml:space="preserve">  </w:t>
      </w:r>
    </w:p>
    <w:p w14:paraId="21CA9D19" w14:textId="77777777" w:rsidR="00CB3B32" w:rsidRDefault="00CB3B32" w:rsidP="00CB3B32"/>
    <w:p w14:paraId="74F98C6A" w14:textId="77777777" w:rsidR="00D96E49" w:rsidRDefault="00D96E49" w:rsidP="00083AD0">
      <w:pPr>
        <w:pStyle w:val="Heading3"/>
      </w:pPr>
    </w:p>
    <w:p w14:paraId="248CB186" w14:textId="77777777" w:rsidR="00D96E49" w:rsidRDefault="00D96E49" w:rsidP="00083AD0">
      <w:pPr>
        <w:pStyle w:val="Heading3"/>
      </w:pPr>
    </w:p>
    <w:p w14:paraId="448334A0" w14:textId="77777777" w:rsidR="00D96E49" w:rsidRDefault="00D96E49" w:rsidP="00083AD0">
      <w:pPr>
        <w:pStyle w:val="Heading3"/>
      </w:pPr>
    </w:p>
    <w:p w14:paraId="7886BAE2" w14:textId="77777777" w:rsidR="00D96E49" w:rsidRDefault="00D96E49" w:rsidP="00083AD0">
      <w:pPr>
        <w:pStyle w:val="Heading3"/>
      </w:pPr>
    </w:p>
    <w:p w14:paraId="63BC6B5B" w14:textId="77777777" w:rsidR="00D96E49" w:rsidRDefault="00D96E49" w:rsidP="00083AD0">
      <w:pPr>
        <w:pStyle w:val="Heading3"/>
      </w:pPr>
    </w:p>
    <w:p w14:paraId="4E6F7A9E" w14:textId="77777777" w:rsidR="00D96E49" w:rsidRDefault="00D96E49" w:rsidP="00083AD0">
      <w:pPr>
        <w:pStyle w:val="Heading3"/>
      </w:pPr>
    </w:p>
    <w:p w14:paraId="25BFE334" w14:textId="77777777" w:rsidR="00D96E49" w:rsidRDefault="00D96E49" w:rsidP="00083AD0">
      <w:pPr>
        <w:pStyle w:val="Heading3"/>
      </w:pPr>
    </w:p>
    <w:p w14:paraId="4D7C19A2" w14:textId="77777777" w:rsidR="00D96E49" w:rsidRDefault="00D96E49" w:rsidP="00083AD0">
      <w:pPr>
        <w:pStyle w:val="Heading3"/>
      </w:pPr>
    </w:p>
    <w:p w14:paraId="2CF02A3A" w14:textId="77777777" w:rsidR="00D96E49" w:rsidRDefault="00D96E49" w:rsidP="00083AD0">
      <w:pPr>
        <w:pStyle w:val="Heading3"/>
      </w:pPr>
    </w:p>
    <w:p w14:paraId="1490CCC3" w14:textId="77777777" w:rsidR="00D96E49" w:rsidRDefault="00D96E49" w:rsidP="00083AD0">
      <w:pPr>
        <w:pStyle w:val="Heading3"/>
      </w:pPr>
    </w:p>
    <w:p w14:paraId="120C1894" w14:textId="77777777" w:rsidR="00D96E49" w:rsidRDefault="00D96E49" w:rsidP="00083AD0">
      <w:pPr>
        <w:pStyle w:val="Heading3"/>
      </w:pPr>
    </w:p>
    <w:p w14:paraId="7517A108" w14:textId="77777777" w:rsidR="00D96E49" w:rsidRDefault="00D96E49" w:rsidP="00083AD0">
      <w:pPr>
        <w:pStyle w:val="Heading3"/>
      </w:pPr>
    </w:p>
    <w:p w14:paraId="2689A3BF" w14:textId="77777777" w:rsidR="00D96E49" w:rsidRDefault="00D96E49" w:rsidP="00083AD0">
      <w:pPr>
        <w:pStyle w:val="Heading3"/>
      </w:pPr>
    </w:p>
    <w:p w14:paraId="095BA956" w14:textId="77777777" w:rsidR="00D96E49" w:rsidRDefault="00D96E49" w:rsidP="00083AD0">
      <w:pPr>
        <w:pStyle w:val="Heading3"/>
      </w:pPr>
    </w:p>
    <w:p w14:paraId="1C7BFEA5" w14:textId="77777777" w:rsidR="00D96E49" w:rsidRDefault="00D96E49" w:rsidP="00083AD0">
      <w:pPr>
        <w:pStyle w:val="Heading3"/>
      </w:pPr>
    </w:p>
    <w:p w14:paraId="5BE4AE78" w14:textId="77777777" w:rsidR="00D96E49" w:rsidRDefault="00D96E49" w:rsidP="00083AD0">
      <w:pPr>
        <w:pStyle w:val="Heading3"/>
      </w:pPr>
    </w:p>
    <w:p w14:paraId="6F062A13" w14:textId="77777777" w:rsidR="00D96E49" w:rsidRDefault="00D96E49" w:rsidP="00083AD0">
      <w:pPr>
        <w:pStyle w:val="Heading3"/>
      </w:pPr>
    </w:p>
    <w:p w14:paraId="5A891E1A" w14:textId="77777777" w:rsidR="00D96E49" w:rsidRDefault="00D96E49" w:rsidP="00083AD0">
      <w:pPr>
        <w:pStyle w:val="Heading3"/>
      </w:pPr>
    </w:p>
    <w:p w14:paraId="5954A762" w14:textId="77777777" w:rsidR="00D96E49" w:rsidRDefault="00D96E49" w:rsidP="00083AD0">
      <w:pPr>
        <w:pStyle w:val="Heading3"/>
      </w:pPr>
    </w:p>
    <w:p w14:paraId="1FA62F93" w14:textId="77777777" w:rsidR="00D96E49" w:rsidRDefault="00D96E49" w:rsidP="00083AD0">
      <w:pPr>
        <w:pStyle w:val="Heading3"/>
      </w:pPr>
    </w:p>
    <w:p w14:paraId="457BCD21" w14:textId="77777777" w:rsidR="00EB248D" w:rsidRPr="00EB248D" w:rsidRDefault="00EB248D" w:rsidP="00EB248D">
      <w:pPr>
        <w:pStyle w:val="NormalIndent"/>
      </w:pPr>
    </w:p>
    <w:p w14:paraId="05E7E6F9" w14:textId="77777777" w:rsidR="00B51DBC" w:rsidRPr="00B51DBC" w:rsidRDefault="00B51DBC" w:rsidP="00B51DBC">
      <w:pPr>
        <w:pStyle w:val="Heading3"/>
        <w:rPr>
          <w:sz w:val="44"/>
        </w:rPr>
      </w:pPr>
      <w:r w:rsidRPr="00B51DBC">
        <w:rPr>
          <w:sz w:val="44"/>
        </w:rPr>
        <w:t>Final Project Grading Sheet</w:t>
      </w:r>
    </w:p>
    <w:p w14:paraId="2C9480DA" w14:textId="77777777" w:rsidR="00B51DBC" w:rsidRDefault="00B51DBC" w:rsidP="00B51DBC">
      <w:pPr>
        <w:rPr>
          <w:rFonts w:ascii="Cambria" w:hAnsi="Cambria"/>
          <w:b/>
          <w:sz w:val="28"/>
          <w:u w:val="single"/>
        </w:rPr>
      </w:pPr>
    </w:p>
    <w:p w14:paraId="581FECFB" w14:textId="77777777" w:rsidR="00B51DBC" w:rsidRPr="00B51DBC" w:rsidRDefault="00B51DBC" w:rsidP="00B51DBC">
      <w:pPr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  <w:u w:val="single"/>
        </w:rPr>
        <w:t>Group Members:</w:t>
      </w:r>
      <w:r>
        <w:rPr>
          <w:rFonts w:ascii="Cambria" w:hAnsi="Cambria"/>
          <w:b/>
          <w:sz w:val="28"/>
        </w:rPr>
        <w:t xml:space="preserve">           ________________________________________________________________</w:t>
      </w:r>
    </w:p>
    <w:p w14:paraId="5BD34574" w14:textId="77777777" w:rsidR="00B51DBC" w:rsidRPr="00B51DBC" w:rsidRDefault="00B51DBC" w:rsidP="00B51DBC">
      <w:pPr>
        <w:rPr>
          <w:rFonts w:ascii="Cambria" w:hAnsi="Cambria"/>
          <w:b/>
          <w:sz w:val="28"/>
          <w:u w:val="single"/>
        </w:rPr>
      </w:pPr>
    </w:p>
    <w:p w14:paraId="531C5F09" w14:textId="2DA6EE00" w:rsidR="00B51DBC" w:rsidRPr="00B51DBC" w:rsidRDefault="00B51DBC" w:rsidP="00B51DBC">
      <w:pPr>
        <w:rPr>
          <w:rFonts w:ascii="Cambria" w:hAnsi="Cambria"/>
          <w:b/>
          <w:sz w:val="28"/>
        </w:rPr>
      </w:pPr>
      <w:r w:rsidRPr="00B51DBC">
        <w:rPr>
          <w:rFonts w:ascii="Cambria" w:hAnsi="Cambria"/>
          <w:b/>
          <w:sz w:val="28"/>
          <w:u w:val="single"/>
        </w:rPr>
        <w:t>Final Grade:</w:t>
      </w:r>
      <w:r w:rsidRPr="00B51DBC">
        <w:rPr>
          <w:rFonts w:ascii="Cambria" w:hAnsi="Cambria"/>
          <w:b/>
          <w:sz w:val="28"/>
        </w:rPr>
        <w:t xml:space="preserve">    </w:t>
      </w:r>
      <w:r>
        <w:rPr>
          <w:rFonts w:ascii="Cambria" w:hAnsi="Cambria"/>
          <w:b/>
          <w:sz w:val="28"/>
        </w:rPr>
        <w:t>________</w:t>
      </w:r>
      <w:r w:rsidRPr="00B51DBC">
        <w:rPr>
          <w:rFonts w:ascii="Cambria" w:hAnsi="Cambria"/>
          <w:b/>
          <w:sz w:val="28"/>
        </w:rPr>
        <w:t xml:space="preserve">    /    </w:t>
      </w:r>
      <w:r w:rsidR="00F83173">
        <w:rPr>
          <w:rFonts w:ascii="Cambria" w:hAnsi="Cambria"/>
          <w:b/>
          <w:sz w:val="28"/>
        </w:rPr>
        <w:t>25</w:t>
      </w:r>
      <w:r w:rsidRPr="00B51DBC">
        <w:rPr>
          <w:rFonts w:ascii="Cambria" w:hAnsi="Cambria"/>
          <w:b/>
          <w:sz w:val="28"/>
        </w:rPr>
        <w:t xml:space="preserve">   = __________%</w:t>
      </w:r>
    </w:p>
    <w:p w14:paraId="0276CBB1" w14:textId="77777777" w:rsidR="00083AD0" w:rsidRPr="00DF78C3" w:rsidRDefault="00083AD0" w:rsidP="00083AD0">
      <w:pPr>
        <w:pStyle w:val="NormalIndent"/>
      </w:pPr>
    </w:p>
    <w:p w14:paraId="2270FC9A" w14:textId="77777777" w:rsidR="00083AD0" w:rsidRDefault="00083AD0" w:rsidP="00083AD0"/>
    <w:p w14:paraId="6397555F" w14:textId="1DBB9632" w:rsidR="008E5227" w:rsidRDefault="008C0DDF" w:rsidP="008E5227">
      <w:pPr>
        <w:rPr>
          <w:rFonts w:ascii="Cambria" w:hAnsi="Cambria"/>
        </w:rPr>
      </w:pPr>
      <w:r>
        <w:rPr>
          <w:rFonts w:ascii="Cambria" w:hAnsi="Cambria"/>
          <w:b/>
          <w:u w:val="single"/>
        </w:rPr>
        <w:t xml:space="preserve">Demo </w:t>
      </w:r>
      <w:r w:rsidR="00A37910">
        <w:rPr>
          <w:rFonts w:ascii="Cambria" w:hAnsi="Cambria"/>
          <w:b/>
          <w:u w:val="single"/>
        </w:rPr>
        <w:t>/</w:t>
      </w:r>
      <w:r>
        <w:rPr>
          <w:rFonts w:ascii="Cambria" w:hAnsi="Cambria"/>
          <w:b/>
          <w:u w:val="single"/>
        </w:rPr>
        <w:t xml:space="preserve"> </w:t>
      </w:r>
      <w:r w:rsidR="00A37910">
        <w:rPr>
          <w:rFonts w:ascii="Cambria" w:hAnsi="Cambria"/>
          <w:b/>
          <w:u w:val="single"/>
        </w:rPr>
        <w:t>Observation Grading</w:t>
      </w:r>
      <w:r w:rsidR="008E5227">
        <w:rPr>
          <w:rFonts w:ascii="Cambria" w:hAnsi="Cambria"/>
        </w:rPr>
        <w:t xml:space="preserve"> – points as listed below during demo of project. </w:t>
      </w:r>
      <w:r w:rsidR="00EB248D">
        <w:rPr>
          <w:rFonts w:ascii="Cambria" w:hAnsi="Cambria"/>
        </w:rPr>
        <w:t xml:space="preserve"> </w:t>
      </w:r>
      <w:r w:rsidR="00EB248D" w:rsidRPr="00B51DBC">
        <w:rPr>
          <w:rFonts w:ascii="Cambria" w:hAnsi="Cambria"/>
          <w:b/>
        </w:rPr>
        <w:t xml:space="preserve"> </w:t>
      </w:r>
      <w:r w:rsidR="00B51DBC">
        <w:rPr>
          <w:rFonts w:ascii="Cambria" w:hAnsi="Cambria"/>
          <w:b/>
        </w:rPr>
        <w:tab/>
      </w:r>
      <w:proofErr w:type="gramStart"/>
      <w:r w:rsidR="00EB248D" w:rsidRPr="00B51DBC">
        <w:rPr>
          <w:rFonts w:ascii="Cambria" w:hAnsi="Cambria"/>
          <w:b/>
        </w:rPr>
        <w:t>(</w:t>
      </w:r>
      <w:r w:rsidR="00B51DBC" w:rsidRPr="00B51DBC">
        <w:rPr>
          <w:rFonts w:ascii="Cambria" w:hAnsi="Cambria"/>
          <w:b/>
        </w:rPr>
        <w:t xml:space="preserve"> _</w:t>
      </w:r>
      <w:proofErr w:type="gramEnd"/>
      <w:r w:rsidR="00B51DBC" w:rsidRPr="00B51DBC">
        <w:rPr>
          <w:rFonts w:ascii="Cambria" w:hAnsi="Cambria"/>
          <w:b/>
        </w:rPr>
        <w:t xml:space="preserve">_________   </w:t>
      </w:r>
      <w:r w:rsidR="00EB248D" w:rsidRPr="00B51DBC">
        <w:rPr>
          <w:rFonts w:ascii="Cambria" w:hAnsi="Cambria"/>
          <w:b/>
        </w:rPr>
        <w:t>/</w:t>
      </w:r>
      <w:r w:rsidR="00F83173">
        <w:rPr>
          <w:rFonts w:ascii="Cambria" w:hAnsi="Cambria"/>
          <w:b/>
        </w:rPr>
        <w:t>15</w:t>
      </w:r>
      <w:r w:rsidR="00EB248D" w:rsidRPr="00B51DBC">
        <w:rPr>
          <w:rFonts w:ascii="Cambria" w:hAnsi="Cambria"/>
          <w:b/>
        </w:rPr>
        <w:t>)</w:t>
      </w:r>
    </w:p>
    <w:p w14:paraId="3FB2FB8C" w14:textId="77777777" w:rsidR="00A37910" w:rsidRDefault="00A37910" w:rsidP="008E5227">
      <w:pPr>
        <w:rPr>
          <w:rFonts w:ascii="Cambria" w:hAnsi="Cambria"/>
        </w:rPr>
      </w:pPr>
    </w:p>
    <w:p w14:paraId="50690220" w14:textId="3054FD6D" w:rsidR="00A37910" w:rsidRPr="004F40E8" w:rsidRDefault="00A37910" w:rsidP="00A37910">
      <w:pPr>
        <w:pStyle w:val="ListParagraph"/>
        <w:numPr>
          <w:ilvl w:val="0"/>
          <w:numId w:val="36"/>
        </w:numPr>
        <w:rPr>
          <w:rFonts w:ascii="Cambria" w:hAnsi="Cambria"/>
        </w:rPr>
      </w:pPr>
      <w:r w:rsidRPr="004F40E8">
        <w:rPr>
          <w:rFonts w:ascii="Cambria" w:hAnsi="Cambria"/>
          <w:b/>
        </w:rPr>
        <w:t>Professionalism</w:t>
      </w:r>
      <w:r w:rsidRPr="004F40E8">
        <w:rPr>
          <w:rFonts w:ascii="Cambria" w:hAnsi="Cambria"/>
          <w:b/>
        </w:rPr>
        <w:tab/>
      </w:r>
      <w:r w:rsidR="004F40E8">
        <w:rPr>
          <w:rFonts w:ascii="Cambria" w:hAnsi="Cambria"/>
          <w:b/>
        </w:rPr>
        <w:tab/>
      </w:r>
      <w:r w:rsidR="00EB248D">
        <w:rPr>
          <w:rFonts w:ascii="Cambria" w:hAnsi="Cambria"/>
          <w:b/>
        </w:rPr>
        <w:t>___</w:t>
      </w:r>
      <w:proofErr w:type="gramStart"/>
      <w:r w:rsidR="00EB248D">
        <w:rPr>
          <w:rFonts w:ascii="Cambria" w:hAnsi="Cambria"/>
          <w:b/>
        </w:rPr>
        <w:t>_  /</w:t>
      </w:r>
      <w:proofErr w:type="gramEnd"/>
      <w:r w:rsidR="00EB248D">
        <w:rPr>
          <w:rFonts w:ascii="Cambria" w:hAnsi="Cambria"/>
          <w:b/>
        </w:rPr>
        <w:t xml:space="preserve"> </w:t>
      </w:r>
      <w:r w:rsidR="00F83173">
        <w:rPr>
          <w:rFonts w:ascii="Cambria" w:hAnsi="Cambria"/>
          <w:b/>
        </w:rPr>
        <w:t>5</w:t>
      </w:r>
      <w:r w:rsidRPr="004F40E8">
        <w:rPr>
          <w:rFonts w:ascii="Cambria" w:hAnsi="Cambria"/>
          <w:b/>
        </w:rPr>
        <w:tab/>
      </w:r>
      <w:r w:rsidR="00EB248D">
        <w:rPr>
          <w:rFonts w:ascii="Cambria" w:hAnsi="Cambria"/>
          <w:b/>
        </w:rPr>
        <w:t xml:space="preserve">      </w:t>
      </w:r>
      <w:r w:rsidRPr="004F40E8">
        <w:rPr>
          <w:rFonts w:ascii="Cambria" w:hAnsi="Cambria"/>
        </w:rPr>
        <w:sym w:font="Wingdings" w:char="F0E0"/>
      </w:r>
      <w:r w:rsidRPr="004F40E8">
        <w:rPr>
          <w:rFonts w:ascii="Cambria" w:hAnsi="Cambria"/>
        </w:rPr>
        <w:t xml:space="preserve"> Attendance, Comportment, Workstation Cleanliness, etc.</w:t>
      </w:r>
    </w:p>
    <w:p w14:paraId="67835E6A" w14:textId="03132526" w:rsidR="00A37910" w:rsidRPr="004F40E8" w:rsidRDefault="00EB248D" w:rsidP="00A37910">
      <w:pPr>
        <w:pStyle w:val="ListParagraph"/>
        <w:numPr>
          <w:ilvl w:val="0"/>
          <w:numId w:val="36"/>
        </w:numPr>
        <w:rPr>
          <w:rFonts w:ascii="Cambria" w:hAnsi="Cambria"/>
        </w:rPr>
      </w:pPr>
      <w:r>
        <w:rPr>
          <w:rFonts w:ascii="Cambria" w:hAnsi="Cambria"/>
          <w:b/>
        </w:rPr>
        <w:t>Demonstration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>___</w:t>
      </w:r>
      <w:proofErr w:type="gramStart"/>
      <w:r>
        <w:rPr>
          <w:rFonts w:ascii="Cambria" w:hAnsi="Cambria"/>
          <w:b/>
        </w:rPr>
        <w:t>_  /</w:t>
      </w:r>
      <w:proofErr w:type="gramEnd"/>
      <w:r>
        <w:rPr>
          <w:rFonts w:ascii="Cambria" w:hAnsi="Cambria"/>
          <w:b/>
        </w:rPr>
        <w:t xml:space="preserve"> </w:t>
      </w:r>
      <w:r w:rsidR="00F83173">
        <w:rPr>
          <w:rFonts w:ascii="Cambria" w:hAnsi="Cambria"/>
          <w:b/>
        </w:rPr>
        <w:t>10</w:t>
      </w:r>
      <w:r>
        <w:rPr>
          <w:rFonts w:ascii="Cambria" w:hAnsi="Cambria"/>
          <w:b/>
        </w:rPr>
        <w:t xml:space="preserve">   </w:t>
      </w:r>
      <w:r w:rsidR="00A37910" w:rsidRPr="004F40E8">
        <w:rPr>
          <w:rFonts w:ascii="Cambria" w:hAnsi="Cambria"/>
        </w:rPr>
        <w:sym w:font="Wingdings" w:char="F0E0"/>
      </w:r>
      <w:r w:rsidR="00A37910" w:rsidRPr="004F40E8">
        <w:rPr>
          <w:rFonts w:ascii="Cambria" w:hAnsi="Cambria"/>
        </w:rPr>
        <w:t xml:space="preserve"> Variable driven system judged on the following criteria: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2"/>
        <w:gridCol w:w="5268"/>
      </w:tblGrid>
      <w:tr w:rsidR="00A37910" w14:paraId="5061117B" w14:textId="77777777" w:rsidTr="008A7234">
        <w:trPr>
          <w:jc w:val="center"/>
        </w:trPr>
        <w:tc>
          <w:tcPr>
            <w:tcW w:w="4992" w:type="dxa"/>
            <w:vAlign w:val="center"/>
          </w:tcPr>
          <w:p w14:paraId="35C9EBB7" w14:textId="215CF51A" w:rsidR="008A7234" w:rsidRPr="008A7234" w:rsidRDefault="002B464C" w:rsidP="008A7234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Circuit</w:t>
            </w:r>
            <w:r w:rsidR="008A7234" w:rsidRPr="008A7234">
              <w:rPr>
                <w:rFonts w:ascii="Cambria" w:hAnsi="Cambria"/>
                <w:b/>
              </w:rPr>
              <w:t xml:space="preserve"> D</w:t>
            </w:r>
            <w:r w:rsidR="00CE577A">
              <w:rPr>
                <w:rFonts w:ascii="Cambria" w:hAnsi="Cambria"/>
                <w:b/>
              </w:rPr>
              <w:t>esign   ___</w:t>
            </w:r>
            <w:proofErr w:type="gramStart"/>
            <w:r w:rsidR="00CE577A">
              <w:rPr>
                <w:rFonts w:ascii="Cambria" w:hAnsi="Cambria"/>
                <w:b/>
              </w:rPr>
              <w:t>_  /</w:t>
            </w:r>
            <w:proofErr w:type="gramEnd"/>
            <w:r w:rsidR="00CE577A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="00A37910" w:rsidRPr="008A7234">
              <w:rPr>
                <w:rFonts w:ascii="Cambria" w:hAnsi="Cambria"/>
                <w:b/>
              </w:rPr>
              <w:t xml:space="preserve"> </w:t>
            </w:r>
          </w:p>
          <w:p w14:paraId="1E6491D7" w14:textId="77777777" w:rsidR="00A37910" w:rsidRDefault="00A37910" w:rsidP="008A7234">
            <w:pPr>
              <w:spacing w:before="120" w:after="12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 w:rsidR="00711F59">
              <w:rPr>
                <w:rFonts w:ascii="Cambria" w:hAnsi="Cambria"/>
              </w:rPr>
              <w:t xml:space="preserve"> C</w:t>
            </w:r>
            <w:r>
              <w:rPr>
                <w:rFonts w:ascii="Cambria" w:hAnsi="Cambria"/>
              </w:rPr>
              <w:t xml:space="preserve">lean layout, </w:t>
            </w:r>
            <w:r w:rsidR="008A7234">
              <w:rPr>
                <w:rFonts w:ascii="Cambria" w:hAnsi="Cambria"/>
              </w:rPr>
              <w:t xml:space="preserve">no spaghetti wires, </w:t>
            </w:r>
            <w:r>
              <w:rPr>
                <w:rFonts w:ascii="Cambria" w:hAnsi="Cambria"/>
              </w:rPr>
              <w:t>etc.</w:t>
            </w:r>
          </w:p>
        </w:tc>
        <w:tc>
          <w:tcPr>
            <w:tcW w:w="5268" w:type="dxa"/>
            <w:vAlign w:val="center"/>
          </w:tcPr>
          <w:p w14:paraId="133BAE17" w14:textId="30D326B6" w:rsidR="008A7234" w:rsidRPr="008A7234" w:rsidRDefault="008A7234" w:rsidP="008A7234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8A7234">
              <w:rPr>
                <w:rFonts w:ascii="Cambria" w:hAnsi="Cambria"/>
                <w:b/>
              </w:rPr>
              <w:t>Hardware Usage</w:t>
            </w:r>
            <w:r w:rsidR="002B464C">
              <w:rPr>
                <w:rFonts w:ascii="Cambria" w:hAnsi="Cambria"/>
                <w:b/>
              </w:rPr>
              <w:t xml:space="preserve">   ___</w:t>
            </w:r>
            <w:proofErr w:type="gramStart"/>
            <w:r w:rsidR="002B464C">
              <w:rPr>
                <w:rFonts w:ascii="Cambria" w:hAnsi="Cambria"/>
                <w:b/>
              </w:rPr>
              <w:t>_  /</w:t>
            </w:r>
            <w:proofErr w:type="gramEnd"/>
            <w:r w:rsidR="002B464C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2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739258AE" w14:textId="77777777" w:rsidR="00A37910" w:rsidRDefault="008A7234" w:rsidP="008A7234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LEDs, motors, sensors, actuators, speakers, etc.</w:t>
            </w:r>
          </w:p>
        </w:tc>
      </w:tr>
      <w:tr w:rsidR="00A37910" w14:paraId="1FFC8990" w14:textId="77777777" w:rsidTr="008A7234">
        <w:trPr>
          <w:jc w:val="center"/>
        </w:trPr>
        <w:tc>
          <w:tcPr>
            <w:tcW w:w="4992" w:type="dxa"/>
            <w:vAlign w:val="center"/>
          </w:tcPr>
          <w:p w14:paraId="36E888B5" w14:textId="02D1E023" w:rsidR="008A7234" w:rsidRPr="008A7234" w:rsidRDefault="008A7234" w:rsidP="008A7234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8A7234">
              <w:rPr>
                <w:rFonts w:ascii="Cambria" w:hAnsi="Cambria"/>
                <w:b/>
              </w:rPr>
              <w:t>Software</w:t>
            </w:r>
            <w:r w:rsidR="002B464C">
              <w:rPr>
                <w:rFonts w:ascii="Cambria" w:hAnsi="Cambria"/>
                <w:b/>
              </w:rPr>
              <w:t xml:space="preserve"> desig</w:t>
            </w:r>
            <w:r w:rsidR="00CE577A">
              <w:rPr>
                <w:rFonts w:ascii="Cambria" w:hAnsi="Cambria"/>
                <w:b/>
              </w:rPr>
              <w:t>n   ___</w:t>
            </w:r>
            <w:proofErr w:type="gramStart"/>
            <w:r w:rsidR="00CE577A">
              <w:rPr>
                <w:rFonts w:ascii="Cambria" w:hAnsi="Cambria"/>
                <w:b/>
              </w:rPr>
              <w:t>_  /</w:t>
            </w:r>
            <w:proofErr w:type="gramEnd"/>
            <w:r w:rsidR="00CE577A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2</w:t>
            </w:r>
            <w:r w:rsidR="00F83173" w:rsidRPr="008A7234">
              <w:rPr>
                <w:rFonts w:ascii="Cambria" w:hAnsi="Cambria"/>
                <w:b/>
              </w:rPr>
              <w:t xml:space="preserve"> 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11D1463F" w14:textId="77777777" w:rsidR="00A37910" w:rsidRDefault="008A7234" w:rsidP="00711F59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711F59">
              <w:rPr>
                <w:rFonts w:ascii="Cambria" w:hAnsi="Cambria"/>
              </w:rPr>
              <w:t>Layout</w:t>
            </w:r>
            <w:r>
              <w:rPr>
                <w:rFonts w:ascii="Cambria" w:hAnsi="Cambria"/>
              </w:rPr>
              <w:t>, comments, credit for “stolen” code, etc.</w:t>
            </w:r>
          </w:p>
        </w:tc>
        <w:tc>
          <w:tcPr>
            <w:tcW w:w="5268" w:type="dxa"/>
            <w:vAlign w:val="center"/>
          </w:tcPr>
          <w:p w14:paraId="2480A519" w14:textId="4DB48AB5" w:rsidR="008A7234" w:rsidRPr="008A7234" w:rsidRDefault="008A7234" w:rsidP="008A7234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8A7234">
              <w:rPr>
                <w:rFonts w:ascii="Cambria" w:hAnsi="Cambria"/>
                <w:b/>
              </w:rPr>
              <w:t xml:space="preserve">Functionality </w:t>
            </w:r>
            <w:r w:rsidR="002B464C">
              <w:rPr>
                <w:rFonts w:ascii="Cambria" w:hAnsi="Cambria"/>
                <w:b/>
              </w:rPr>
              <w:t>___</w:t>
            </w:r>
            <w:proofErr w:type="gramStart"/>
            <w:r w:rsidR="002B464C">
              <w:rPr>
                <w:rFonts w:ascii="Cambria" w:hAnsi="Cambria"/>
                <w:b/>
              </w:rPr>
              <w:t>_  /</w:t>
            </w:r>
            <w:proofErr w:type="gramEnd"/>
            <w:r w:rsidR="002B464C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5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764A6B1F" w14:textId="77777777" w:rsidR="00A37910" w:rsidRDefault="008A7234" w:rsidP="00711F59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711F59">
              <w:rPr>
                <w:rFonts w:ascii="Cambria" w:hAnsi="Cambria"/>
                <w:sz w:val="24"/>
              </w:rPr>
              <w:t>No bugs</w:t>
            </w:r>
            <w:r w:rsidR="00EB248D">
              <w:rPr>
                <w:rFonts w:ascii="Cambria" w:hAnsi="Cambria"/>
                <w:sz w:val="24"/>
              </w:rPr>
              <w:t>, E</w:t>
            </w:r>
            <w:r w:rsidRPr="00EB248D">
              <w:rPr>
                <w:rFonts w:ascii="Cambria" w:hAnsi="Cambria"/>
                <w:sz w:val="24"/>
              </w:rPr>
              <w:t>rror detection, etc.</w:t>
            </w:r>
          </w:p>
        </w:tc>
      </w:tr>
    </w:tbl>
    <w:p w14:paraId="3636122F" w14:textId="77777777" w:rsidR="008E5227" w:rsidRDefault="008E5227" w:rsidP="008E5227">
      <w:pPr>
        <w:rPr>
          <w:rFonts w:ascii="Cambria" w:hAnsi="Cambria"/>
          <w:b/>
          <w:sz w:val="14"/>
          <w:u w:val="single"/>
        </w:rPr>
      </w:pPr>
    </w:p>
    <w:p w14:paraId="536469BE" w14:textId="77777777" w:rsidR="002B464C" w:rsidRDefault="002B464C" w:rsidP="008E5227">
      <w:pPr>
        <w:rPr>
          <w:rFonts w:ascii="Cambria" w:hAnsi="Cambria"/>
          <w:b/>
          <w:sz w:val="14"/>
          <w:u w:val="single"/>
        </w:rPr>
      </w:pPr>
    </w:p>
    <w:p w14:paraId="4E39819A" w14:textId="77777777" w:rsidR="002B464C" w:rsidRDefault="002B464C" w:rsidP="008E5227">
      <w:pPr>
        <w:rPr>
          <w:rFonts w:ascii="Cambria" w:hAnsi="Cambria"/>
          <w:b/>
          <w:sz w:val="14"/>
          <w:u w:val="single"/>
        </w:rPr>
      </w:pPr>
    </w:p>
    <w:p w14:paraId="0F2DDA26" w14:textId="29BD2DD7" w:rsidR="002B464C" w:rsidRDefault="002B464C" w:rsidP="00B51DBC">
      <w:pPr>
        <w:rPr>
          <w:rFonts w:ascii="Cambria" w:hAnsi="Cambria"/>
        </w:rPr>
      </w:pPr>
      <w:r>
        <w:rPr>
          <w:rFonts w:ascii="Cambria" w:hAnsi="Cambria"/>
          <w:b/>
          <w:u w:val="single"/>
        </w:rPr>
        <w:t>Report Grading</w:t>
      </w:r>
      <w:r w:rsidR="00CE577A">
        <w:rPr>
          <w:rFonts w:ascii="Cambria" w:hAnsi="Cambria"/>
        </w:rPr>
        <w:t xml:space="preserve"> – points as listed below for D2L Submission</w:t>
      </w:r>
      <w:r>
        <w:rPr>
          <w:rFonts w:ascii="Cambria" w:hAnsi="Cambria"/>
        </w:rPr>
        <w:t xml:space="preserve">. </w:t>
      </w:r>
      <w:r w:rsidR="00EB248D">
        <w:rPr>
          <w:rFonts w:ascii="Cambria" w:hAnsi="Cambria"/>
        </w:rPr>
        <w:t xml:space="preserve">  </w:t>
      </w:r>
      <w:r w:rsidR="00B51DBC">
        <w:rPr>
          <w:rFonts w:ascii="Cambria" w:hAnsi="Cambria"/>
        </w:rPr>
        <w:tab/>
      </w:r>
      <w:r w:rsidR="00B51DBC">
        <w:rPr>
          <w:rFonts w:ascii="Cambria" w:hAnsi="Cambria"/>
        </w:rPr>
        <w:tab/>
      </w:r>
      <w:r w:rsidR="00B51DBC">
        <w:rPr>
          <w:rFonts w:ascii="Cambria" w:hAnsi="Cambria"/>
        </w:rPr>
        <w:tab/>
      </w:r>
      <w:r w:rsidR="00B51DBC">
        <w:rPr>
          <w:rFonts w:ascii="Cambria" w:hAnsi="Cambria"/>
        </w:rPr>
        <w:tab/>
      </w:r>
      <w:proofErr w:type="gramStart"/>
      <w:r w:rsidR="00B51DBC" w:rsidRPr="00B51DBC">
        <w:rPr>
          <w:rFonts w:ascii="Cambria" w:hAnsi="Cambria"/>
          <w:b/>
        </w:rPr>
        <w:t>( _</w:t>
      </w:r>
      <w:proofErr w:type="gramEnd"/>
      <w:r w:rsidR="00B51DBC" w:rsidRPr="00B51DBC">
        <w:rPr>
          <w:rFonts w:ascii="Cambria" w:hAnsi="Cambria"/>
          <w:b/>
        </w:rPr>
        <w:t>_________   /</w:t>
      </w:r>
      <w:r w:rsidR="00F83173">
        <w:rPr>
          <w:rFonts w:ascii="Cambria" w:hAnsi="Cambria"/>
          <w:b/>
        </w:rPr>
        <w:t>1</w:t>
      </w:r>
      <w:r w:rsidR="00B51DBC" w:rsidRPr="00B51DBC">
        <w:rPr>
          <w:rFonts w:ascii="Cambria" w:hAnsi="Cambria"/>
          <w:b/>
        </w:rPr>
        <w:t>0)</w:t>
      </w:r>
    </w:p>
    <w:p w14:paraId="6D16982D" w14:textId="77777777" w:rsidR="002B464C" w:rsidRDefault="002B464C" w:rsidP="002B464C">
      <w:pPr>
        <w:rPr>
          <w:rFonts w:ascii="Cambria" w:hAnsi="Cambria"/>
        </w:rPr>
      </w:pPr>
    </w:p>
    <w:p w14:paraId="16D8F547" w14:textId="1B051452" w:rsidR="002B464C" w:rsidRDefault="00CE577A" w:rsidP="002B464C">
      <w:pPr>
        <w:pStyle w:val="ListParagraph"/>
        <w:numPr>
          <w:ilvl w:val="0"/>
          <w:numId w:val="36"/>
        </w:numPr>
        <w:rPr>
          <w:rFonts w:ascii="Cambria" w:hAnsi="Cambria"/>
        </w:rPr>
      </w:pPr>
      <w:r w:rsidRPr="004F40E8">
        <w:rPr>
          <w:rFonts w:ascii="Cambria" w:hAnsi="Cambria"/>
          <w:b/>
          <w:sz w:val="24"/>
        </w:rPr>
        <w:t>P</w:t>
      </w:r>
      <w:r w:rsidR="00D96E49">
        <w:rPr>
          <w:rFonts w:ascii="Cambria" w:hAnsi="Cambria"/>
          <w:b/>
          <w:sz w:val="24"/>
        </w:rPr>
        <w:t>r</w:t>
      </w:r>
      <w:r w:rsidRPr="004F40E8">
        <w:rPr>
          <w:rFonts w:ascii="Cambria" w:hAnsi="Cambria"/>
          <w:b/>
          <w:sz w:val="24"/>
        </w:rPr>
        <w:t>esentation</w:t>
      </w:r>
      <w:r w:rsidRPr="004F40E8">
        <w:rPr>
          <w:rFonts w:ascii="Cambria" w:hAnsi="Cambria"/>
          <w:b/>
          <w:sz w:val="24"/>
        </w:rPr>
        <w:tab/>
      </w:r>
      <w:r w:rsidR="002B464C" w:rsidRPr="004F40E8">
        <w:rPr>
          <w:rFonts w:ascii="Cambria" w:hAnsi="Cambria"/>
          <w:b/>
          <w:sz w:val="24"/>
        </w:rPr>
        <w:tab/>
      </w:r>
      <w:r w:rsidR="004F40E8" w:rsidRPr="004F40E8">
        <w:rPr>
          <w:rFonts w:ascii="Cambria" w:hAnsi="Cambria"/>
          <w:b/>
          <w:sz w:val="24"/>
        </w:rPr>
        <w:tab/>
      </w:r>
      <w:r w:rsidR="002B464C" w:rsidRPr="004F40E8">
        <w:rPr>
          <w:rFonts w:ascii="Cambria" w:hAnsi="Cambria"/>
          <w:b/>
          <w:sz w:val="24"/>
        </w:rPr>
        <w:t>___</w:t>
      </w:r>
      <w:proofErr w:type="gramStart"/>
      <w:r w:rsidR="002B464C" w:rsidRPr="004F40E8">
        <w:rPr>
          <w:rFonts w:ascii="Cambria" w:hAnsi="Cambria"/>
          <w:b/>
          <w:sz w:val="24"/>
        </w:rPr>
        <w:t>_  /</w:t>
      </w:r>
      <w:proofErr w:type="gramEnd"/>
      <w:r w:rsidR="002B464C" w:rsidRPr="004F40E8">
        <w:rPr>
          <w:rFonts w:ascii="Cambria" w:hAnsi="Cambria"/>
          <w:b/>
          <w:sz w:val="24"/>
        </w:rPr>
        <w:t xml:space="preserve"> </w:t>
      </w:r>
      <w:r w:rsidR="00F83173">
        <w:rPr>
          <w:rFonts w:ascii="Cambria" w:hAnsi="Cambria"/>
          <w:b/>
          <w:sz w:val="24"/>
        </w:rPr>
        <w:t>1</w:t>
      </w:r>
      <w:r w:rsidR="002B464C" w:rsidRPr="00A37910">
        <w:rPr>
          <w:rFonts w:ascii="Cambria" w:hAnsi="Cambria"/>
        </w:rPr>
        <w:sym w:font="Wingdings" w:char="F0E0"/>
      </w:r>
      <w:r w:rsidR="002B464C">
        <w:rPr>
          <w:rFonts w:ascii="Cambria" w:hAnsi="Cambria"/>
        </w:rPr>
        <w:t xml:space="preserve"> </w:t>
      </w:r>
      <w:r>
        <w:rPr>
          <w:rFonts w:ascii="Cambria" w:hAnsi="Cambria"/>
        </w:rPr>
        <w:t>Title Page</w:t>
      </w:r>
      <w:r w:rsidR="002B464C">
        <w:rPr>
          <w:rFonts w:ascii="Cambria" w:hAnsi="Cambria"/>
        </w:rPr>
        <w:t xml:space="preserve">, </w:t>
      </w:r>
      <w:r>
        <w:rPr>
          <w:rFonts w:ascii="Cambria" w:hAnsi="Cambria"/>
        </w:rPr>
        <w:t>Grammar, Spelling, Font, Formatting</w:t>
      </w:r>
      <w:r w:rsidR="002B464C">
        <w:rPr>
          <w:rFonts w:ascii="Cambria" w:hAnsi="Cambria"/>
        </w:rPr>
        <w:t>, etc.</w:t>
      </w:r>
    </w:p>
    <w:p w14:paraId="1C46733F" w14:textId="4D4695D6" w:rsidR="002B464C" w:rsidRDefault="004F40E8" w:rsidP="002B464C">
      <w:pPr>
        <w:pStyle w:val="ListParagraph"/>
        <w:numPr>
          <w:ilvl w:val="0"/>
          <w:numId w:val="36"/>
        </w:numPr>
        <w:rPr>
          <w:rFonts w:ascii="Cambria" w:hAnsi="Cambria"/>
        </w:rPr>
      </w:pPr>
      <w:r>
        <w:rPr>
          <w:rFonts w:ascii="Cambria" w:hAnsi="Cambria"/>
          <w:b/>
          <w:sz w:val="24"/>
        </w:rPr>
        <w:t>Describe the System</w:t>
      </w:r>
      <w:r w:rsidRPr="004F40E8">
        <w:rPr>
          <w:rFonts w:ascii="Cambria" w:hAnsi="Cambria"/>
          <w:b/>
          <w:sz w:val="24"/>
        </w:rPr>
        <w:tab/>
        <w:t>___</w:t>
      </w:r>
      <w:proofErr w:type="gramStart"/>
      <w:r w:rsidRPr="004F40E8">
        <w:rPr>
          <w:rFonts w:ascii="Cambria" w:hAnsi="Cambria"/>
          <w:b/>
          <w:sz w:val="24"/>
        </w:rPr>
        <w:t>_  /</w:t>
      </w:r>
      <w:proofErr w:type="gramEnd"/>
      <w:r w:rsidRPr="004F40E8">
        <w:rPr>
          <w:rFonts w:ascii="Cambria" w:hAnsi="Cambria"/>
          <w:b/>
          <w:sz w:val="24"/>
        </w:rPr>
        <w:t xml:space="preserve"> </w:t>
      </w:r>
      <w:r w:rsidR="00F83173">
        <w:rPr>
          <w:rFonts w:ascii="Cambria" w:hAnsi="Cambria"/>
          <w:b/>
          <w:sz w:val="24"/>
        </w:rPr>
        <w:t>5</w:t>
      </w:r>
      <w:r w:rsidR="002B464C" w:rsidRPr="00A37910">
        <w:rPr>
          <w:rFonts w:ascii="Cambria" w:hAnsi="Cambria"/>
        </w:rPr>
        <w:sym w:font="Wingdings" w:char="F0E0"/>
      </w:r>
      <w:r w:rsidR="002B464C">
        <w:rPr>
          <w:rFonts w:ascii="Cambria" w:hAnsi="Cambria"/>
        </w:rPr>
        <w:t xml:space="preserve"> </w:t>
      </w:r>
      <w:r>
        <w:rPr>
          <w:rFonts w:ascii="Cambria" w:hAnsi="Cambria"/>
        </w:rPr>
        <w:t>Explanation of system operation judged on following criteria: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2"/>
        <w:gridCol w:w="5268"/>
      </w:tblGrid>
      <w:tr w:rsidR="002B464C" w14:paraId="07026F48" w14:textId="77777777" w:rsidTr="0014445A">
        <w:trPr>
          <w:jc w:val="center"/>
        </w:trPr>
        <w:tc>
          <w:tcPr>
            <w:tcW w:w="4992" w:type="dxa"/>
            <w:vAlign w:val="center"/>
          </w:tcPr>
          <w:p w14:paraId="55BFF22E" w14:textId="77777777" w:rsidR="002B464C" w:rsidRPr="008A7234" w:rsidRDefault="004F40E8" w:rsidP="0014445A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Block Diagram   ____  / 1</w:t>
            </w:r>
            <w:r w:rsidR="002B464C" w:rsidRPr="008A7234">
              <w:rPr>
                <w:rFonts w:ascii="Cambria" w:hAnsi="Cambria"/>
                <w:b/>
              </w:rPr>
              <w:t xml:space="preserve"> </w:t>
            </w:r>
          </w:p>
          <w:p w14:paraId="3FBAB4B0" w14:textId="77777777" w:rsidR="002B464C" w:rsidRDefault="002B464C" w:rsidP="004F40E8">
            <w:pPr>
              <w:spacing w:before="120" w:after="12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4F40E8">
              <w:rPr>
                <w:rFonts w:ascii="Cambria" w:hAnsi="Cambria"/>
              </w:rPr>
              <w:t>System layout &amp; explanation of features</w:t>
            </w:r>
          </w:p>
        </w:tc>
        <w:tc>
          <w:tcPr>
            <w:tcW w:w="5268" w:type="dxa"/>
            <w:vAlign w:val="center"/>
          </w:tcPr>
          <w:p w14:paraId="78B2A5F1" w14:textId="77777777" w:rsidR="002B464C" w:rsidRPr="008A7234" w:rsidRDefault="004F40E8" w:rsidP="0014445A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Flow Chart of SW Processes</w:t>
            </w:r>
            <w:r w:rsidR="002B464C" w:rsidRPr="008A7234">
              <w:rPr>
                <w:rFonts w:ascii="Cambria" w:hAnsi="Cambria"/>
                <w:b/>
              </w:rPr>
              <w:t xml:space="preserve"> </w:t>
            </w:r>
            <w:r>
              <w:rPr>
                <w:rFonts w:ascii="Cambria" w:hAnsi="Cambria"/>
                <w:b/>
              </w:rPr>
              <w:t xml:space="preserve">  ____  / 1</w:t>
            </w:r>
            <w:r w:rsidR="002B464C" w:rsidRPr="008A7234">
              <w:rPr>
                <w:rFonts w:ascii="Cambria" w:hAnsi="Cambria"/>
                <w:b/>
              </w:rPr>
              <w:t xml:space="preserve"> </w:t>
            </w:r>
          </w:p>
          <w:p w14:paraId="7894FEDD" w14:textId="77777777" w:rsidR="002B464C" w:rsidRDefault="002B464C" w:rsidP="00EB248D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EB248D">
              <w:rPr>
                <w:rFonts w:ascii="Cambria" w:hAnsi="Cambria"/>
              </w:rPr>
              <w:t>Explanation of variable-driven code</w:t>
            </w:r>
          </w:p>
        </w:tc>
      </w:tr>
      <w:tr w:rsidR="004F40E8" w14:paraId="667B429F" w14:textId="77777777" w:rsidTr="0014445A">
        <w:trPr>
          <w:jc w:val="center"/>
        </w:trPr>
        <w:tc>
          <w:tcPr>
            <w:tcW w:w="4992" w:type="dxa"/>
            <w:vAlign w:val="center"/>
          </w:tcPr>
          <w:p w14:paraId="0373CE8A" w14:textId="77777777" w:rsidR="004F40E8" w:rsidRPr="008A7234" w:rsidRDefault="004F40E8" w:rsidP="004F40E8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Equipment List   ____  / 1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0CC72C26" w14:textId="77777777" w:rsidR="004F40E8" w:rsidRDefault="004F40E8" w:rsidP="004F40E8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Detailed list of all components w/ specs.</w:t>
            </w:r>
          </w:p>
        </w:tc>
        <w:tc>
          <w:tcPr>
            <w:tcW w:w="5268" w:type="dxa"/>
            <w:vAlign w:val="center"/>
          </w:tcPr>
          <w:p w14:paraId="4FF56121" w14:textId="77777777" w:rsidR="004F40E8" w:rsidRPr="008A7234" w:rsidRDefault="004F40E8" w:rsidP="004F40E8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Summarizing Paragraph(s)</w:t>
            </w:r>
            <w:r w:rsidRPr="008A7234">
              <w:rPr>
                <w:rFonts w:ascii="Cambria" w:hAnsi="Cambria"/>
                <w:b/>
              </w:rPr>
              <w:t xml:space="preserve"> </w:t>
            </w:r>
            <w:r>
              <w:rPr>
                <w:rFonts w:ascii="Cambria" w:hAnsi="Cambria"/>
                <w:b/>
              </w:rPr>
              <w:t xml:space="preserve">  ____  / </w:t>
            </w:r>
            <w:r w:rsidR="00521C86">
              <w:rPr>
                <w:rFonts w:ascii="Cambria" w:hAnsi="Cambria"/>
                <w:b/>
              </w:rPr>
              <w:t>1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139C1917" w14:textId="77777777" w:rsidR="004F40E8" w:rsidRDefault="004F40E8" w:rsidP="004F40E8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Written explanation of system</w:t>
            </w:r>
          </w:p>
        </w:tc>
      </w:tr>
      <w:tr w:rsidR="00D96E49" w14:paraId="6D1B5ED8" w14:textId="77777777" w:rsidTr="00CF2E9E">
        <w:trPr>
          <w:jc w:val="center"/>
        </w:trPr>
        <w:tc>
          <w:tcPr>
            <w:tcW w:w="10260" w:type="dxa"/>
            <w:gridSpan w:val="2"/>
            <w:vAlign w:val="center"/>
          </w:tcPr>
          <w:p w14:paraId="21B7C19A" w14:textId="28BDE1AF" w:rsidR="00D96E49" w:rsidRPr="008A7234" w:rsidRDefault="00D96E49" w:rsidP="004F40E8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RF Characteristics   ___</w:t>
            </w:r>
            <w:proofErr w:type="gramStart"/>
            <w:r>
              <w:rPr>
                <w:rFonts w:ascii="Cambria" w:hAnsi="Cambria"/>
                <w:b/>
              </w:rPr>
              <w:t>_  /</w:t>
            </w:r>
            <w:proofErr w:type="gramEnd"/>
            <w:r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Pr="008A7234">
              <w:rPr>
                <w:rFonts w:ascii="Cambria" w:hAnsi="Cambria"/>
                <w:b/>
              </w:rPr>
              <w:t xml:space="preserve"> </w:t>
            </w:r>
          </w:p>
          <w:p w14:paraId="218B03BE" w14:textId="77777777" w:rsidR="00D96E49" w:rsidRDefault="00D96E49" w:rsidP="0028087A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Detailed summary of RF specs of your system (Freqs, Voltages, Power Levels, BW, etc)</w:t>
            </w:r>
          </w:p>
        </w:tc>
      </w:tr>
    </w:tbl>
    <w:p w14:paraId="4E1287F8" w14:textId="77777777" w:rsidR="002B464C" w:rsidRDefault="002B464C" w:rsidP="002B464C">
      <w:pPr>
        <w:rPr>
          <w:rFonts w:ascii="Cambria" w:hAnsi="Cambria"/>
          <w:b/>
          <w:sz w:val="14"/>
          <w:u w:val="single"/>
        </w:rPr>
      </w:pPr>
    </w:p>
    <w:p w14:paraId="37F7068B" w14:textId="77777777" w:rsidR="002B464C" w:rsidRDefault="002B464C" w:rsidP="002B464C">
      <w:pPr>
        <w:rPr>
          <w:rFonts w:ascii="Cambria" w:hAnsi="Cambria"/>
          <w:b/>
          <w:sz w:val="14"/>
          <w:u w:val="single"/>
        </w:rPr>
      </w:pPr>
    </w:p>
    <w:p w14:paraId="1AC2C6FC" w14:textId="17D3EC8A" w:rsidR="004F40E8" w:rsidRDefault="004F40E8" w:rsidP="004F40E8">
      <w:pPr>
        <w:pStyle w:val="ListParagraph"/>
        <w:numPr>
          <w:ilvl w:val="0"/>
          <w:numId w:val="36"/>
        </w:numPr>
        <w:rPr>
          <w:rFonts w:ascii="Cambria" w:hAnsi="Cambria"/>
        </w:rPr>
      </w:pPr>
      <w:r w:rsidRPr="004F40E8">
        <w:rPr>
          <w:rFonts w:ascii="Cambria" w:hAnsi="Cambria"/>
          <w:b/>
          <w:sz w:val="24"/>
        </w:rPr>
        <w:t>Analysis</w:t>
      </w:r>
      <w:r>
        <w:rPr>
          <w:rFonts w:ascii="Cambria" w:hAnsi="Cambria"/>
          <w:b/>
          <w:sz w:val="24"/>
        </w:rPr>
        <w:t xml:space="preserve"> of System</w:t>
      </w:r>
      <w:r w:rsidRPr="004F40E8">
        <w:rPr>
          <w:rFonts w:ascii="Cambria" w:hAnsi="Cambria"/>
          <w:b/>
          <w:sz w:val="24"/>
        </w:rPr>
        <w:tab/>
      </w:r>
      <w:r w:rsidRPr="004F40E8">
        <w:rPr>
          <w:rFonts w:ascii="Cambria" w:hAnsi="Cambria"/>
          <w:b/>
          <w:sz w:val="24"/>
        </w:rPr>
        <w:tab/>
        <w:t>___</w:t>
      </w:r>
      <w:proofErr w:type="gramStart"/>
      <w:r w:rsidRPr="004F40E8">
        <w:rPr>
          <w:rFonts w:ascii="Cambria" w:hAnsi="Cambria"/>
          <w:b/>
          <w:sz w:val="24"/>
        </w:rPr>
        <w:t>_  /</w:t>
      </w:r>
      <w:proofErr w:type="gramEnd"/>
      <w:r w:rsidRPr="004F40E8">
        <w:rPr>
          <w:rFonts w:ascii="Cambria" w:hAnsi="Cambria"/>
          <w:b/>
          <w:sz w:val="24"/>
        </w:rPr>
        <w:t xml:space="preserve"> </w:t>
      </w:r>
      <w:r w:rsidR="00F83173">
        <w:rPr>
          <w:rFonts w:ascii="Cambria" w:hAnsi="Cambria"/>
          <w:b/>
          <w:sz w:val="24"/>
        </w:rPr>
        <w:t>4</w:t>
      </w:r>
      <w:r w:rsidRPr="00A37910">
        <w:rPr>
          <w:rFonts w:ascii="Cambria" w:hAnsi="Cambria"/>
        </w:rPr>
        <w:sym w:font="Wingdings" w:char="F0E0"/>
      </w:r>
      <w:r>
        <w:rPr>
          <w:rFonts w:ascii="Cambria" w:hAnsi="Cambria"/>
        </w:rPr>
        <w:t xml:space="preserve"> Quantitative analysis of observed system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2"/>
        <w:gridCol w:w="5268"/>
      </w:tblGrid>
      <w:tr w:rsidR="004F40E8" w14:paraId="3C2CB34A" w14:textId="77777777" w:rsidTr="0014445A">
        <w:trPr>
          <w:jc w:val="center"/>
        </w:trPr>
        <w:tc>
          <w:tcPr>
            <w:tcW w:w="4992" w:type="dxa"/>
            <w:vAlign w:val="center"/>
          </w:tcPr>
          <w:p w14:paraId="3D5865C6" w14:textId="4C0655B6" w:rsidR="004F40E8" w:rsidRPr="008A7234" w:rsidRDefault="00D96E49" w:rsidP="0014445A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EIRP @ Transmitter</w:t>
            </w:r>
            <w:r w:rsidR="004F40E8">
              <w:rPr>
                <w:rFonts w:ascii="Cambria" w:hAnsi="Cambria"/>
                <w:b/>
              </w:rPr>
              <w:t xml:space="preserve">   ___</w:t>
            </w:r>
            <w:proofErr w:type="gramStart"/>
            <w:r w:rsidR="004F40E8">
              <w:rPr>
                <w:rFonts w:ascii="Cambria" w:hAnsi="Cambria"/>
                <w:b/>
              </w:rPr>
              <w:t>_  /</w:t>
            </w:r>
            <w:proofErr w:type="gramEnd"/>
            <w:r w:rsidR="004F40E8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="004F40E8" w:rsidRPr="008A7234">
              <w:rPr>
                <w:rFonts w:ascii="Cambria" w:hAnsi="Cambria"/>
                <w:b/>
              </w:rPr>
              <w:t xml:space="preserve"> </w:t>
            </w:r>
          </w:p>
          <w:p w14:paraId="03452790" w14:textId="77777777" w:rsidR="004F40E8" w:rsidRDefault="004F40E8" w:rsidP="0028087A">
            <w:pPr>
              <w:spacing w:before="120" w:after="12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28087A">
              <w:rPr>
                <w:rFonts w:ascii="Cambria" w:hAnsi="Cambria"/>
              </w:rPr>
              <w:t>Data &amp; Calculations</w:t>
            </w:r>
          </w:p>
        </w:tc>
        <w:tc>
          <w:tcPr>
            <w:tcW w:w="5268" w:type="dxa"/>
            <w:vAlign w:val="center"/>
          </w:tcPr>
          <w:p w14:paraId="0F0B6F7F" w14:textId="2433A5F9" w:rsidR="004F40E8" w:rsidRPr="008A7234" w:rsidRDefault="0028087A" w:rsidP="0014445A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Min. Electric Field @ Receiver</w:t>
            </w:r>
            <w:r w:rsidR="004F40E8">
              <w:rPr>
                <w:rFonts w:ascii="Cambria" w:hAnsi="Cambria"/>
                <w:b/>
              </w:rPr>
              <w:t xml:space="preserve">   ___</w:t>
            </w:r>
            <w:proofErr w:type="gramStart"/>
            <w:r w:rsidR="004F40E8">
              <w:rPr>
                <w:rFonts w:ascii="Cambria" w:hAnsi="Cambria"/>
                <w:b/>
              </w:rPr>
              <w:t>_  /</w:t>
            </w:r>
            <w:proofErr w:type="gramEnd"/>
            <w:r w:rsidR="004F40E8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="004F40E8" w:rsidRPr="008A7234">
              <w:rPr>
                <w:rFonts w:ascii="Cambria" w:hAnsi="Cambria"/>
                <w:b/>
              </w:rPr>
              <w:t xml:space="preserve"> </w:t>
            </w:r>
          </w:p>
          <w:p w14:paraId="44C106BF" w14:textId="77777777" w:rsidR="004F40E8" w:rsidRDefault="004F40E8" w:rsidP="0028087A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</w:rPr>
            </w:pPr>
            <w:r w:rsidRPr="00A37910">
              <w:sym w:font="Wingdings" w:char="F0E0"/>
            </w:r>
            <w:r>
              <w:rPr>
                <w:rFonts w:ascii="Cambria" w:hAnsi="Cambria"/>
              </w:rPr>
              <w:t xml:space="preserve"> </w:t>
            </w:r>
            <w:r w:rsidR="0028087A" w:rsidRPr="00D96E49">
              <w:rPr>
                <w:rFonts w:ascii="Cambria" w:hAnsi="Cambria"/>
                <w:sz w:val="24"/>
              </w:rPr>
              <w:t>Data &amp; calculations</w:t>
            </w:r>
          </w:p>
        </w:tc>
      </w:tr>
      <w:tr w:rsidR="0080670C" w14:paraId="493D71A3" w14:textId="77777777" w:rsidTr="0014445A">
        <w:trPr>
          <w:jc w:val="center"/>
        </w:trPr>
        <w:tc>
          <w:tcPr>
            <w:tcW w:w="4992" w:type="dxa"/>
            <w:vAlign w:val="center"/>
          </w:tcPr>
          <w:p w14:paraId="19E6F8EC" w14:textId="36D92003" w:rsidR="0080670C" w:rsidRPr="0080670C" w:rsidRDefault="0080670C" w:rsidP="0080670C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80670C">
              <w:rPr>
                <w:rFonts w:ascii="Cambria" w:hAnsi="Cambria"/>
                <w:b/>
              </w:rPr>
              <w:t>Bit Error Rate ___</w:t>
            </w:r>
            <w:proofErr w:type="gramStart"/>
            <w:r w:rsidRPr="0080670C">
              <w:rPr>
                <w:rFonts w:ascii="Cambria" w:hAnsi="Cambria"/>
                <w:b/>
              </w:rPr>
              <w:t>_  /</w:t>
            </w:r>
            <w:proofErr w:type="gramEnd"/>
            <w:r w:rsidRPr="0080670C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Pr="0080670C">
              <w:rPr>
                <w:rFonts w:ascii="Cambria" w:hAnsi="Cambria"/>
                <w:b/>
              </w:rPr>
              <w:t xml:space="preserve"> </w:t>
            </w:r>
          </w:p>
          <w:p w14:paraId="4CE843CF" w14:textId="77777777" w:rsidR="0080670C" w:rsidRPr="0080670C" w:rsidRDefault="0080670C" w:rsidP="0080670C">
            <w:pPr>
              <w:spacing w:before="120" w:after="120"/>
              <w:jc w:val="center"/>
              <w:rPr>
                <w:rFonts w:ascii="Cambria" w:hAnsi="Cambria"/>
              </w:rPr>
            </w:pPr>
            <w:r w:rsidRPr="0080670C">
              <w:sym w:font="Wingdings" w:char="F0E0"/>
            </w:r>
            <w:r w:rsidRPr="0080670C">
              <w:rPr>
                <w:rFonts w:ascii="Cambria" w:hAnsi="Cambria"/>
              </w:rPr>
              <w:t xml:space="preserve"> Data &amp; Calculations</w:t>
            </w:r>
          </w:p>
        </w:tc>
        <w:tc>
          <w:tcPr>
            <w:tcW w:w="5268" w:type="dxa"/>
            <w:vAlign w:val="center"/>
          </w:tcPr>
          <w:p w14:paraId="057E4062" w14:textId="13F1468E" w:rsidR="0080670C" w:rsidRPr="0080670C" w:rsidRDefault="0080670C" w:rsidP="0080670C">
            <w:pPr>
              <w:spacing w:before="120" w:after="120"/>
              <w:jc w:val="center"/>
              <w:rPr>
                <w:rFonts w:ascii="Cambria" w:hAnsi="Cambria"/>
                <w:b/>
              </w:rPr>
            </w:pPr>
            <w:r w:rsidRPr="0080670C">
              <w:rPr>
                <w:rFonts w:ascii="Cambria" w:hAnsi="Cambria"/>
                <w:b/>
              </w:rPr>
              <w:t>Manchester Encoded Signal ___</w:t>
            </w:r>
            <w:proofErr w:type="gramStart"/>
            <w:r w:rsidRPr="0080670C">
              <w:rPr>
                <w:rFonts w:ascii="Cambria" w:hAnsi="Cambria"/>
                <w:b/>
              </w:rPr>
              <w:t>_  /</w:t>
            </w:r>
            <w:proofErr w:type="gramEnd"/>
            <w:r w:rsidRPr="0080670C">
              <w:rPr>
                <w:rFonts w:ascii="Cambria" w:hAnsi="Cambria"/>
                <w:b/>
              </w:rPr>
              <w:t xml:space="preserve"> </w:t>
            </w:r>
            <w:r w:rsidR="00F83173">
              <w:rPr>
                <w:rFonts w:ascii="Cambria" w:hAnsi="Cambria"/>
                <w:b/>
              </w:rPr>
              <w:t>1</w:t>
            </w:r>
            <w:r w:rsidRPr="0080670C">
              <w:rPr>
                <w:rFonts w:ascii="Cambria" w:hAnsi="Cambria"/>
                <w:b/>
              </w:rPr>
              <w:t xml:space="preserve"> </w:t>
            </w:r>
          </w:p>
          <w:p w14:paraId="57789D75" w14:textId="77777777" w:rsidR="0080670C" w:rsidRPr="0080670C" w:rsidRDefault="0080670C" w:rsidP="0080670C">
            <w:pPr>
              <w:pStyle w:val="ListParagraph"/>
              <w:spacing w:before="120" w:after="120"/>
              <w:ind w:left="0"/>
              <w:jc w:val="center"/>
              <w:rPr>
                <w:rFonts w:ascii="Cambria" w:hAnsi="Cambria"/>
                <w:sz w:val="24"/>
                <w:szCs w:val="24"/>
              </w:rPr>
            </w:pPr>
            <w:r w:rsidRPr="0080670C">
              <w:rPr>
                <w:sz w:val="24"/>
                <w:szCs w:val="24"/>
              </w:rPr>
              <w:sym w:font="Wingdings" w:char="F0E0"/>
            </w:r>
            <w:r w:rsidRPr="0080670C">
              <w:rPr>
                <w:rFonts w:ascii="Cambria" w:hAnsi="Cambria"/>
                <w:sz w:val="24"/>
                <w:szCs w:val="24"/>
              </w:rPr>
              <w:t xml:space="preserve"> Scope capture &amp; Notations</w:t>
            </w:r>
          </w:p>
        </w:tc>
      </w:tr>
    </w:tbl>
    <w:p w14:paraId="553D55C7" w14:textId="77777777" w:rsidR="00B51DBC" w:rsidRDefault="00B51DBC" w:rsidP="00B51DBC">
      <w:pPr>
        <w:rPr>
          <w:rFonts w:ascii="Cambria" w:hAnsi="Cambria"/>
          <w:b/>
          <w:sz w:val="14"/>
          <w:u w:val="single"/>
        </w:rPr>
      </w:pPr>
    </w:p>
    <w:sectPr w:rsidR="00B51DBC" w:rsidSect="00DF78C3">
      <w:headerReference w:type="default" r:id="rId8"/>
      <w:footerReference w:type="first" r:id="rId9"/>
      <w:footnotePr>
        <w:numFmt w:val="lowerRoman"/>
      </w:footnotePr>
      <w:endnotePr>
        <w:numFmt w:val="decimal"/>
      </w:endnotePr>
      <w:pgSz w:w="12240" w:h="15840"/>
      <w:pgMar w:top="540" w:right="810" w:bottom="810" w:left="810" w:header="45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26D1" w14:textId="77777777" w:rsidR="00C5460C" w:rsidRDefault="00C5460C">
      <w:r>
        <w:separator/>
      </w:r>
    </w:p>
  </w:endnote>
  <w:endnote w:type="continuationSeparator" w:id="0">
    <w:p w14:paraId="439E615D" w14:textId="77777777" w:rsidR="00C5460C" w:rsidRDefault="00C54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D2D6" w14:textId="77777777" w:rsidR="009F45CF" w:rsidRDefault="009F45CF">
    <w:pPr>
      <w:pStyle w:val="Footer"/>
      <w:rPr>
        <w:sz w:val="16"/>
      </w:rPr>
    </w:pPr>
    <w:r>
      <w:rPr>
        <w:snapToGrid w:val="0"/>
        <w:sz w:val="16"/>
        <w:lang w:eastAsia="en-US"/>
      </w:rPr>
      <w:fldChar w:fldCharType="begin"/>
    </w:r>
    <w:r>
      <w:rPr>
        <w:snapToGrid w:val="0"/>
        <w:sz w:val="16"/>
        <w:lang w:eastAsia="en-US"/>
      </w:rPr>
      <w:instrText xml:space="preserve"> FILENAME </w:instrText>
    </w:r>
    <w:r>
      <w:rPr>
        <w:snapToGrid w:val="0"/>
        <w:sz w:val="16"/>
        <w:lang w:eastAsia="en-US"/>
      </w:rPr>
      <w:fldChar w:fldCharType="separate"/>
    </w:r>
    <w:r w:rsidR="00B51DBC">
      <w:rPr>
        <w:noProof/>
        <w:snapToGrid w:val="0"/>
        <w:sz w:val="16"/>
        <w:lang w:eastAsia="en-US"/>
      </w:rPr>
      <w:t>ECET251 Final Project Overview.docx</w:t>
    </w:r>
    <w:r>
      <w:rPr>
        <w:snapToGrid w:val="0"/>
        <w:sz w:val="16"/>
        <w:lang w:eastAsia="en-US"/>
      </w:rPr>
      <w:fldChar w:fldCharType="end"/>
    </w:r>
    <w:r>
      <w:rPr>
        <w:sz w:val="16"/>
      </w:rPr>
      <w:tab/>
    </w:r>
    <w:r>
      <w:rPr>
        <w:sz w:val="16"/>
      </w:rPr>
      <w:tab/>
      <w:t xml:space="preserve">Page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noProof/>
        <w:sz w:val="16"/>
      </w:rPr>
      <w:t>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09052" w14:textId="77777777" w:rsidR="00C5460C" w:rsidRDefault="00C5460C">
      <w:r>
        <w:separator/>
      </w:r>
    </w:p>
  </w:footnote>
  <w:footnote w:type="continuationSeparator" w:id="0">
    <w:p w14:paraId="1A924A1F" w14:textId="77777777" w:rsidR="00C5460C" w:rsidRDefault="00C54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D7877" w14:textId="2C69AB62" w:rsidR="006466A2" w:rsidRDefault="006466A2">
    <w:pPr>
      <w:pStyle w:val="Header"/>
    </w:pPr>
    <w:r>
      <w:t xml:space="preserve">Camosun College – Trades </w:t>
    </w:r>
    <w:r w:rsidR="00E86C02">
      <w:t xml:space="preserve">&amp; Technology – ECET 251 – </w:t>
    </w:r>
    <w:r w:rsidR="00CB3B32">
      <w:t>Final Project Overview</w:t>
    </w:r>
    <w:r>
      <w:t xml:space="preserve"> – Winter 202</w:t>
    </w:r>
    <w:r w:rsidR="008702F6">
      <w:t>6</w:t>
    </w:r>
    <w:r>
      <w:t xml:space="preserve"> Semester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22"/>
    <w:multiLevelType w:val="hybridMultilevel"/>
    <w:tmpl w:val="92D687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02683"/>
    <w:multiLevelType w:val="hybridMultilevel"/>
    <w:tmpl w:val="28A244EC"/>
    <w:lvl w:ilvl="0" w:tplc="10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4320" w:hanging="360"/>
      </w:pPr>
    </w:lvl>
    <w:lvl w:ilvl="2" w:tplc="1009001B" w:tentative="1">
      <w:start w:val="1"/>
      <w:numFmt w:val="lowerRoman"/>
      <w:lvlText w:val="%3."/>
      <w:lvlJc w:val="right"/>
      <w:pPr>
        <w:ind w:left="5040" w:hanging="180"/>
      </w:pPr>
    </w:lvl>
    <w:lvl w:ilvl="3" w:tplc="1009000F" w:tentative="1">
      <w:start w:val="1"/>
      <w:numFmt w:val="decimal"/>
      <w:lvlText w:val="%4."/>
      <w:lvlJc w:val="left"/>
      <w:pPr>
        <w:ind w:left="5760" w:hanging="360"/>
      </w:pPr>
    </w:lvl>
    <w:lvl w:ilvl="4" w:tplc="10090019" w:tentative="1">
      <w:start w:val="1"/>
      <w:numFmt w:val="lowerLetter"/>
      <w:lvlText w:val="%5."/>
      <w:lvlJc w:val="left"/>
      <w:pPr>
        <w:ind w:left="6480" w:hanging="360"/>
      </w:pPr>
    </w:lvl>
    <w:lvl w:ilvl="5" w:tplc="1009001B" w:tentative="1">
      <w:start w:val="1"/>
      <w:numFmt w:val="lowerRoman"/>
      <w:lvlText w:val="%6."/>
      <w:lvlJc w:val="right"/>
      <w:pPr>
        <w:ind w:left="7200" w:hanging="180"/>
      </w:pPr>
    </w:lvl>
    <w:lvl w:ilvl="6" w:tplc="1009000F" w:tentative="1">
      <w:start w:val="1"/>
      <w:numFmt w:val="decimal"/>
      <w:lvlText w:val="%7."/>
      <w:lvlJc w:val="left"/>
      <w:pPr>
        <w:ind w:left="7920" w:hanging="360"/>
      </w:pPr>
    </w:lvl>
    <w:lvl w:ilvl="7" w:tplc="10090019" w:tentative="1">
      <w:start w:val="1"/>
      <w:numFmt w:val="lowerLetter"/>
      <w:lvlText w:val="%8."/>
      <w:lvlJc w:val="left"/>
      <w:pPr>
        <w:ind w:left="8640" w:hanging="360"/>
      </w:pPr>
    </w:lvl>
    <w:lvl w:ilvl="8" w:tplc="1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024828A3"/>
    <w:multiLevelType w:val="multilevel"/>
    <w:tmpl w:val="41DCF0FA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340" w:firstLine="92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584" w:hanging="72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2304" w:hanging="720"/>
      </w:pPr>
    </w:lvl>
    <w:lvl w:ilvl="4">
      <w:start w:val="1"/>
      <w:numFmt w:val="decimal"/>
      <w:lvlText w:val="(%5)"/>
      <w:lvlJc w:val="left"/>
      <w:pPr>
        <w:tabs>
          <w:tab w:val="num" w:pos="0"/>
        </w:tabs>
        <w:ind w:left="3024" w:hanging="720"/>
      </w:pPr>
    </w:lvl>
    <w:lvl w:ilvl="5">
      <w:start w:val="1"/>
      <w:numFmt w:val="lowerLetter"/>
      <w:lvlText w:val="(%6)"/>
      <w:lvlJc w:val="left"/>
      <w:pPr>
        <w:tabs>
          <w:tab w:val="num" w:pos="0"/>
        </w:tabs>
        <w:ind w:left="3744" w:hanging="720"/>
      </w:pPr>
    </w:lvl>
    <w:lvl w:ilvl="6">
      <w:start w:val="1"/>
      <w:numFmt w:val="lowerRoman"/>
      <w:lvlText w:val="(%7)"/>
      <w:lvlJc w:val="left"/>
      <w:pPr>
        <w:tabs>
          <w:tab w:val="num" w:pos="0"/>
        </w:tabs>
        <w:ind w:left="4464" w:hanging="720"/>
      </w:p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184" w:hanging="720"/>
      </w:pPr>
    </w:lvl>
    <w:lvl w:ilvl="8">
      <w:start w:val="1"/>
      <w:numFmt w:val="lowerRoman"/>
      <w:lvlText w:val="(%9)"/>
      <w:lvlJc w:val="left"/>
      <w:pPr>
        <w:tabs>
          <w:tab w:val="num" w:pos="0"/>
        </w:tabs>
        <w:ind w:left="5904" w:hanging="720"/>
      </w:pPr>
    </w:lvl>
  </w:abstractNum>
  <w:abstractNum w:abstractNumId="3" w15:restartNumberingAfterBreak="0">
    <w:nsid w:val="09B0640A"/>
    <w:multiLevelType w:val="hybridMultilevel"/>
    <w:tmpl w:val="2320E11A"/>
    <w:lvl w:ilvl="0" w:tplc="F0A21E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76DB0"/>
    <w:multiLevelType w:val="hybridMultilevel"/>
    <w:tmpl w:val="B64611E8"/>
    <w:lvl w:ilvl="0" w:tplc="10090001">
      <w:start w:val="1"/>
      <w:numFmt w:val="bullet"/>
      <w:lvlText w:val=""/>
      <w:lvlJc w:val="left"/>
      <w:pPr>
        <w:tabs>
          <w:tab w:val="num" w:pos="473"/>
        </w:tabs>
        <w:ind w:left="47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193"/>
        </w:tabs>
        <w:ind w:left="119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913"/>
        </w:tabs>
        <w:ind w:left="191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633"/>
        </w:tabs>
        <w:ind w:left="263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353"/>
        </w:tabs>
        <w:ind w:left="335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073"/>
        </w:tabs>
        <w:ind w:left="407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793"/>
        </w:tabs>
        <w:ind w:left="479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513"/>
        </w:tabs>
        <w:ind w:left="551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233"/>
        </w:tabs>
        <w:ind w:left="6233" w:hanging="360"/>
      </w:pPr>
      <w:rPr>
        <w:rFonts w:ascii="Wingdings" w:hAnsi="Wingdings" w:hint="default"/>
      </w:rPr>
    </w:lvl>
  </w:abstractNum>
  <w:abstractNum w:abstractNumId="5" w15:restartNumberingAfterBreak="0">
    <w:nsid w:val="11547E3B"/>
    <w:multiLevelType w:val="hybridMultilevel"/>
    <w:tmpl w:val="F11443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1E05"/>
    <w:multiLevelType w:val="hybridMultilevel"/>
    <w:tmpl w:val="E4DC9330"/>
    <w:lvl w:ilvl="0" w:tplc="F9D4D35A">
      <w:start w:val="1"/>
      <w:numFmt w:val="bullet"/>
      <w:pStyle w:val="LabTextBullet"/>
      <w:lvlText w:val=""/>
      <w:lvlJc w:val="left"/>
      <w:pPr>
        <w:tabs>
          <w:tab w:val="num" w:pos="1133"/>
        </w:tabs>
        <w:ind w:left="1133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9"/>
        </w:tabs>
        <w:ind w:left="17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9"/>
        </w:tabs>
        <w:ind w:left="24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9"/>
        </w:tabs>
        <w:ind w:left="31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9"/>
        </w:tabs>
        <w:ind w:left="39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9"/>
        </w:tabs>
        <w:ind w:left="46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9"/>
        </w:tabs>
        <w:ind w:left="53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9"/>
        </w:tabs>
        <w:ind w:left="60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9"/>
        </w:tabs>
        <w:ind w:left="6789" w:hanging="360"/>
      </w:pPr>
      <w:rPr>
        <w:rFonts w:ascii="Wingdings" w:hAnsi="Wingdings" w:hint="default"/>
      </w:rPr>
    </w:lvl>
  </w:abstractNum>
  <w:abstractNum w:abstractNumId="7" w15:restartNumberingAfterBreak="0">
    <w:nsid w:val="1B610922"/>
    <w:multiLevelType w:val="multilevel"/>
    <w:tmpl w:val="C4B860F6"/>
    <w:lvl w:ilvl="0">
      <w:start w:val="1"/>
      <w:numFmt w:val="decimal"/>
      <w:pStyle w:val="LabTextnumbered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1B9B528E"/>
    <w:multiLevelType w:val="hybridMultilevel"/>
    <w:tmpl w:val="D6E8383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190781"/>
    <w:multiLevelType w:val="singleLevel"/>
    <w:tmpl w:val="0ABC2B14"/>
    <w:lvl w:ilvl="0">
      <w:start w:val="1"/>
      <w:numFmt w:val="decimal"/>
      <w:pStyle w:val="NormalText"/>
      <w:lvlText w:val="%1."/>
      <w:lvlJc w:val="left"/>
      <w:pPr>
        <w:tabs>
          <w:tab w:val="num" w:pos="473"/>
        </w:tabs>
        <w:ind w:left="284" w:hanging="171"/>
      </w:pPr>
    </w:lvl>
  </w:abstractNum>
  <w:abstractNum w:abstractNumId="10" w15:restartNumberingAfterBreak="0">
    <w:nsid w:val="276336D6"/>
    <w:multiLevelType w:val="hybridMultilevel"/>
    <w:tmpl w:val="C6A4F700"/>
    <w:lvl w:ilvl="0" w:tplc="1009000F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 w:tplc="10090019" w:tentative="1">
      <w:start w:val="1"/>
      <w:numFmt w:val="lowerLetter"/>
      <w:lvlText w:val="%2."/>
      <w:lvlJc w:val="left"/>
      <w:pPr>
        <w:tabs>
          <w:tab w:val="num" w:pos="1553"/>
        </w:tabs>
        <w:ind w:left="1553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273"/>
        </w:tabs>
        <w:ind w:left="2273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993"/>
        </w:tabs>
        <w:ind w:left="2993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713"/>
        </w:tabs>
        <w:ind w:left="3713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433"/>
        </w:tabs>
        <w:ind w:left="4433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153"/>
        </w:tabs>
        <w:ind w:left="5153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873"/>
        </w:tabs>
        <w:ind w:left="5873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593"/>
        </w:tabs>
        <w:ind w:left="6593" w:hanging="180"/>
      </w:pPr>
    </w:lvl>
  </w:abstractNum>
  <w:abstractNum w:abstractNumId="11" w15:restartNumberingAfterBreak="0">
    <w:nsid w:val="29FC67E9"/>
    <w:multiLevelType w:val="hybridMultilevel"/>
    <w:tmpl w:val="CED41E5A"/>
    <w:lvl w:ilvl="0" w:tplc="82F6890A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12" w15:restartNumberingAfterBreak="0">
    <w:nsid w:val="2A007F3F"/>
    <w:multiLevelType w:val="hybridMultilevel"/>
    <w:tmpl w:val="FAEAA6E4"/>
    <w:lvl w:ilvl="0" w:tplc="4DE8429E">
      <w:start w:val="1"/>
      <w:numFmt w:val="decimal"/>
      <w:pStyle w:val="LabNumbered"/>
      <w:lvlText w:val="%1."/>
      <w:lvlJc w:val="left"/>
      <w:pPr>
        <w:ind w:left="1637" w:hanging="360"/>
      </w:pPr>
    </w:lvl>
    <w:lvl w:ilvl="1" w:tplc="10090019" w:tentative="1">
      <w:start w:val="1"/>
      <w:numFmt w:val="lowerLetter"/>
      <w:lvlText w:val="%2."/>
      <w:lvlJc w:val="left"/>
      <w:pPr>
        <w:ind w:left="2007" w:hanging="360"/>
      </w:pPr>
    </w:lvl>
    <w:lvl w:ilvl="2" w:tplc="1009001B" w:tentative="1">
      <w:start w:val="1"/>
      <w:numFmt w:val="lowerRoman"/>
      <w:lvlText w:val="%3."/>
      <w:lvlJc w:val="right"/>
      <w:pPr>
        <w:ind w:left="2727" w:hanging="180"/>
      </w:pPr>
    </w:lvl>
    <w:lvl w:ilvl="3" w:tplc="1009000F" w:tentative="1">
      <w:start w:val="1"/>
      <w:numFmt w:val="decimal"/>
      <w:lvlText w:val="%4."/>
      <w:lvlJc w:val="left"/>
      <w:pPr>
        <w:ind w:left="3447" w:hanging="360"/>
      </w:pPr>
    </w:lvl>
    <w:lvl w:ilvl="4" w:tplc="10090019" w:tentative="1">
      <w:start w:val="1"/>
      <w:numFmt w:val="lowerLetter"/>
      <w:lvlText w:val="%5."/>
      <w:lvlJc w:val="left"/>
      <w:pPr>
        <w:ind w:left="4167" w:hanging="360"/>
      </w:pPr>
    </w:lvl>
    <w:lvl w:ilvl="5" w:tplc="1009001B" w:tentative="1">
      <w:start w:val="1"/>
      <w:numFmt w:val="lowerRoman"/>
      <w:lvlText w:val="%6."/>
      <w:lvlJc w:val="right"/>
      <w:pPr>
        <w:ind w:left="4887" w:hanging="180"/>
      </w:pPr>
    </w:lvl>
    <w:lvl w:ilvl="6" w:tplc="1009000F" w:tentative="1">
      <w:start w:val="1"/>
      <w:numFmt w:val="decimal"/>
      <w:lvlText w:val="%7."/>
      <w:lvlJc w:val="left"/>
      <w:pPr>
        <w:ind w:left="5607" w:hanging="360"/>
      </w:pPr>
    </w:lvl>
    <w:lvl w:ilvl="7" w:tplc="10090019" w:tentative="1">
      <w:start w:val="1"/>
      <w:numFmt w:val="lowerLetter"/>
      <w:lvlText w:val="%8."/>
      <w:lvlJc w:val="left"/>
      <w:pPr>
        <w:ind w:left="6327" w:hanging="360"/>
      </w:pPr>
    </w:lvl>
    <w:lvl w:ilvl="8" w:tplc="1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75A2910"/>
    <w:multiLevelType w:val="hybridMultilevel"/>
    <w:tmpl w:val="1832A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A795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8761DD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A68480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4C0F23AD"/>
    <w:multiLevelType w:val="hybridMultilevel"/>
    <w:tmpl w:val="CE681C50"/>
    <w:lvl w:ilvl="0" w:tplc="CADAA4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7490A"/>
    <w:multiLevelType w:val="hybridMultilevel"/>
    <w:tmpl w:val="7A64C5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7A2734"/>
    <w:multiLevelType w:val="hybridMultilevel"/>
    <w:tmpl w:val="648AA236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2007EAB"/>
    <w:multiLevelType w:val="hybridMultilevel"/>
    <w:tmpl w:val="8318BD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8176F"/>
    <w:multiLevelType w:val="hybridMultilevel"/>
    <w:tmpl w:val="33F6E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B3AC1"/>
    <w:multiLevelType w:val="singleLevel"/>
    <w:tmpl w:val="D95C2862"/>
    <w:lvl w:ilvl="0">
      <w:start w:val="1"/>
      <w:numFmt w:val="bullet"/>
      <w:pStyle w:val="NormalText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8D52042"/>
    <w:multiLevelType w:val="hybridMultilevel"/>
    <w:tmpl w:val="74F2F356"/>
    <w:lvl w:ilvl="0" w:tplc="FB440DB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1611FAC"/>
    <w:multiLevelType w:val="hybridMultilevel"/>
    <w:tmpl w:val="99F4BD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B5012C"/>
    <w:multiLevelType w:val="hybridMultilevel"/>
    <w:tmpl w:val="FAF654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9B4DC7"/>
    <w:multiLevelType w:val="singleLevel"/>
    <w:tmpl w:val="387C5140"/>
    <w:lvl w:ilvl="0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</w:abstractNum>
  <w:abstractNum w:abstractNumId="27" w15:restartNumberingAfterBreak="0">
    <w:nsid w:val="6F6E2599"/>
    <w:multiLevelType w:val="hybridMultilevel"/>
    <w:tmpl w:val="0A42D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740FF1"/>
    <w:multiLevelType w:val="hybridMultilevel"/>
    <w:tmpl w:val="D9A8A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D26C61"/>
    <w:multiLevelType w:val="hybridMultilevel"/>
    <w:tmpl w:val="170A224E"/>
    <w:lvl w:ilvl="0" w:tplc="1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752722A7"/>
    <w:multiLevelType w:val="hybridMultilevel"/>
    <w:tmpl w:val="2F2297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758867">
    <w:abstractNumId w:val="15"/>
  </w:num>
  <w:num w:numId="2" w16cid:durableId="442501313">
    <w:abstractNumId w:val="9"/>
  </w:num>
  <w:num w:numId="3" w16cid:durableId="1052734876">
    <w:abstractNumId w:val="16"/>
  </w:num>
  <w:num w:numId="4" w16cid:durableId="560598224">
    <w:abstractNumId w:val="16"/>
  </w:num>
  <w:num w:numId="5" w16cid:durableId="777525643">
    <w:abstractNumId w:val="22"/>
  </w:num>
  <w:num w:numId="6" w16cid:durableId="1761871006">
    <w:abstractNumId w:val="26"/>
  </w:num>
  <w:num w:numId="7" w16cid:durableId="1036543559">
    <w:abstractNumId w:val="10"/>
  </w:num>
  <w:num w:numId="8" w16cid:durableId="1636983411">
    <w:abstractNumId w:val="11"/>
  </w:num>
  <w:num w:numId="9" w16cid:durableId="737941043">
    <w:abstractNumId w:val="9"/>
  </w:num>
  <w:num w:numId="10" w16cid:durableId="389815863">
    <w:abstractNumId w:val="9"/>
  </w:num>
  <w:num w:numId="11" w16cid:durableId="1376589433">
    <w:abstractNumId w:val="9"/>
  </w:num>
  <w:num w:numId="12" w16cid:durableId="558639194">
    <w:abstractNumId w:val="9"/>
  </w:num>
  <w:num w:numId="13" w16cid:durableId="1222598644">
    <w:abstractNumId w:val="6"/>
  </w:num>
  <w:num w:numId="14" w16cid:durableId="357435212">
    <w:abstractNumId w:val="4"/>
  </w:num>
  <w:num w:numId="15" w16cid:durableId="850800538">
    <w:abstractNumId w:val="7"/>
  </w:num>
  <w:num w:numId="16" w16cid:durableId="1162047483">
    <w:abstractNumId w:val="19"/>
  </w:num>
  <w:num w:numId="17" w16cid:durableId="1816218898">
    <w:abstractNumId w:val="0"/>
  </w:num>
  <w:num w:numId="18" w16cid:durableId="1994213906">
    <w:abstractNumId w:val="2"/>
  </w:num>
  <w:num w:numId="19" w16cid:durableId="339503087">
    <w:abstractNumId w:val="3"/>
  </w:num>
  <w:num w:numId="20" w16cid:durableId="552231076">
    <w:abstractNumId w:val="23"/>
  </w:num>
  <w:num w:numId="21" w16cid:durableId="1262033718">
    <w:abstractNumId w:val="7"/>
  </w:num>
  <w:num w:numId="22" w16cid:durableId="102069182">
    <w:abstractNumId w:val="28"/>
  </w:num>
  <w:num w:numId="23" w16cid:durableId="1042292872">
    <w:abstractNumId w:val="27"/>
  </w:num>
  <w:num w:numId="24" w16cid:durableId="1259169552">
    <w:abstractNumId w:val="25"/>
  </w:num>
  <w:num w:numId="25" w16cid:durableId="1264460634">
    <w:abstractNumId w:val="12"/>
  </w:num>
  <w:num w:numId="26" w16cid:durableId="1451969653">
    <w:abstractNumId w:val="8"/>
  </w:num>
  <w:num w:numId="27" w16cid:durableId="642463563">
    <w:abstractNumId w:val="29"/>
  </w:num>
  <w:num w:numId="28" w16cid:durableId="879896971">
    <w:abstractNumId w:val="1"/>
  </w:num>
  <w:num w:numId="29" w16cid:durableId="904072353">
    <w:abstractNumId w:val="24"/>
  </w:num>
  <w:num w:numId="30" w16cid:durableId="1724867314">
    <w:abstractNumId w:val="18"/>
  </w:num>
  <w:num w:numId="31" w16cid:durableId="588269971">
    <w:abstractNumId w:val="17"/>
  </w:num>
  <w:num w:numId="32" w16cid:durableId="236090092">
    <w:abstractNumId w:val="7"/>
  </w:num>
  <w:num w:numId="33" w16cid:durableId="946544485">
    <w:abstractNumId w:val="5"/>
  </w:num>
  <w:num w:numId="34" w16cid:durableId="1963077198">
    <w:abstractNumId w:val="30"/>
  </w:num>
  <w:num w:numId="35" w16cid:durableId="1878276060">
    <w:abstractNumId w:val="13"/>
  </w:num>
  <w:num w:numId="36" w16cid:durableId="193811790">
    <w:abstractNumId w:val="21"/>
  </w:num>
  <w:num w:numId="37" w16cid:durableId="2849667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GrammaticalErrors/>
  <w:activeWritingStyle w:appName="MSWord" w:lang="en-US" w:vendorID="8" w:dllVersion="513" w:checkStyle="1"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>
      <v:stroke endarrow="block" weight="1pt"/>
    </o:shapedefaults>
  </w:hdrShapeDefaults>
  <w:footnotePr>
    <w:numFmt w:val="lowerRoman"/>
    <w:footnote w:id="-1"/>
    <w:footnote w:id="0"/>
  </w:footnotePr>
  <w:endnotePr>
    <w:pos w:val="sectEnd"/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B44"/>
    <w:rsid w:val="00005AAF"/>
    <w:rsid w:val="00005DE0"/>
    <w:rsid w:val="000339E3"/>
    <w:rsid w:val="00061FAE"/>
    <w:rsid w:val="00083AD0"/>
    <w:rsid w:val="000C141A"/>
    <w:rsid w:val="000C1955"/>
    <w:rsid w:val="000C7605"/>
    <w:rsid w:val="000D1C35"/>
    <w:rsid w:val="000E55EA"/>
    <w:rsid w:val="000F2546"/>
    <w:rsid w:val="00104E54"/>
    <w:rsid w:val="00105F4A"/>
    <w:rsid w:val="001210FF"/>
    <w:rsid w:val="00134364"/>
    <w:rsid w:val="001810A8"/>
    <w:rsid w:val="0019139C"/>
    <w:rsid w:val="001A12BC"/>
    <w:rsid w:val="001D0FFD"/>
    <w:rsid w:val="001E11D7"/>
    <w:rsid w:val="001E1B03"/>
    <w:rsid w:val="001E29F2"/>
    <w:rsid w:val="00213DA8"/>
    <w:rsid w:val="002158D5"/>
    <w:rsid w:val="002274F5"/>
    <w:rsid w:val="00227BE1"/>
    <w:rsid w:val="00244820"/>
    <w:rsid w:val="002556C3"/>
    <w:rsid w:val="0027194F"/>
    <w:rsid w:val="00274CFB"/>
    <w:rsid w:val="0028087A"/>
    <w:rsid w:val="00295B98"/>
    <w:rsid w:val="002B464C"/>
    <w:rsid w:val="002B6326"/>
    <w:rsid w:val="002B7AD6"/>
    <w:rsid w:val="002C073C"/>
    <w:rsid w:val="002C3008"/>
    <w:rsid w:val="002C6568"/>
    <w:rsid w:val="002D0146"/>
    <w:rsid w:val="002D4E50"/>
    <w:rsid w:val="002F2E6C"/>
    <w:rsid w:val="002F595E"/>
    <w:rsid w:val="00310E48"/>
    <w:rsid w:val="003145A1"/>
    <w:rsid w:val="00314CA6"/>
    <w:rsid w:val="00352F85"/>
    <w:rsid w:val="0035470A"/>
    <w:rsid w:val="00366F99"/>
    <w:rsid w:val="00383C2D"/>
    <w:rsid w:val="00391CE2"/>
    <w:rsid w:val="003F5152"/>
    <w:rsid w:val="00441E29"/>
    <w:rsid w:val="00445059"/>
    <w:rsid w:val="0044673E"/>
    <w:rsid w:val="00457267"/>
    <w:rsid w:val="0046402E"/>
    <w:rsid w:val="00483460"/>
    <w:rsid w:val="004A0AC8"/>
    <w:rsid w:val="004A5F8A"/>
    <w:rsid w:val="004C260D"/>
    <w:rsid w:val="004D0F35"/>
    <w:rsid w:val="004E1734"/>
    <w:rsid w:val="004E1BE1"/>
    <w:rsid w:val="004F27FB"/>
    <w:rsid w:val="004F40E8"/>
    <w:rsid w:val="00500EE2"/>
    <w:rsid w:val="00507FB2"/>
    <w:rsid w:val="00521803"/>
    <w:rsid w:val="00521C86"/>
    <w:rsid w:val="00531645"/>
    <w:rsid w:val="00534400"/>
    <w:rsid w:val="005349F9"/>
    <w:rsid w:val="00543612"/>
    <w:rsid w:val="00554243"/>
    <w:rsid w:val="00555154"/>
    <w:rsid w:val="00556573"/>
    <w:rsid w:val="00561814"/>
    <w:rsid w:val="0056345C"/>
    <w:rsid w:val="0059245B"/>
    <w:rsid w:val="005A1D47"/>
    <w:rsid w:val="005A4AA2"/>
    <w:rsid w:val="005C5E0A"/>
    <w:rsid w:val="005E2D54"/>
    <w:rsid w:val="00601973"/>
    <w:rsid w:val="00604285"/>
    <w:rsid w:val="006174FB"/>
    <w:rsid w:val="00621484"/>
    <w:rsid w:val="00633154"/>
    <w:rsid w:val="00634B0D"/>
    <w:rsid w:val="006359C0"/>
    <w:rsid w:val="006466A2"/>
    <w:rsid w:val="006506C8"/>
    <w:rsid w:val="006522CC"/>
    <w:rsid w:val="00656F62"/>
    <w:rsid w:val="00663B44"/>
    <w:rsid w:val="00682939"/>
    <w:rsid w:val="00690C36"/>
    <w:rsid w:val="00692135"/>
    <w:rsid w:val="006A44C0"/>
    <w:rsid w:val="006E6DE3"/>
    <w:rsid w:val="006F07ED"/>
    <w:rsid w:val="0070637E"/>
    <w:rsid w:val="00711F59"/>
    <w:rsid w:val="00715DC4"/>
    <w:rsid w:val="00717629"/>
    <w:rsid w:val="0073357E"/>
    <w:rsid w:val="00742F9B"/>
    <w:rsid w:val="00755614"/>
    <w:rsid w:val="00787EAA"/>
    <w:rsid w:val="007916D5"/>
    <w:rsid w:val="007B5A7E"/>
    <w:rsid w:val="007E7027"/>
    <w:rsid w:val="007F077E"/>
    <w:rsid w:val="007F22A6"/>
    <w:rsid w:val="0080670C"/>
    <w:rsid w:val="00816A84"/>
    <w:rsid w:val="00836939"/>
    <w:rsid w:val="0083709D"/>
    <w:rsid w:val="00856A5E"/>
    <w:rsid w:val="00860536"/>
    <w:rsid w:val="008702F6"/>
    <w:rsid w:val="008841A3"/>
    <w:rsid w:val="008862C3"/>
    <w:rsid w:val="00887505"/>
    <w:rsid w:val="008A05A5"/>
    <w:rsid w:val="008A7234"/>
    <w:rsid w:val="008B32ED"/>
    <w:rsid w:val="008B490D"/>
    <w:rsid w:val="008B66BD"/>
    <w:rsid w:val="008C0DDF"/>
    <w:rsid w:val="008D0148"/>
    <w:rsid w:val="008D078A"/>
    <w:rsid w:val="008D0BB5"/>
    <w:rsid w:val="008E1002"/>
    <w:rsid w:val="008E270C"/>
    <w:rsid w:val="008E5227"/>
    <w:rsid w:val="008F417C"/>
    <w:rsid w:val="008F7E70"/>
    <w:rsid w:val="0091071F"/>
    <w:rsid w:val="009254EF"/>
    <w:rsid w:val="0093083B"/>
    <w:rsid w:val="00941453"/>
    <w:rsid w:val="009504E0"/>
    <w:rsid w:val="00960679"/>
    <w:rsid w:val="00975588"/>
    <w:rsid w:val="00976E9B"/>
    <w:rsid w:val="009A7099"/>
    <w:rsid w:val="009F45CF"/>
    <w:rsid w:val="00A07ABB"/>
    <w:rsid w:val="00A1269A"/>
    <w:rsid w:val="00A17B54"/>
    <w:rsid w:val="00A17D4E"/>
    <w:rsid w:val="00A254F2"/>
    <w:rsid w:val="00A36F24"/>
    <w:rsid w:val="00A37214"/>
    <w:rsid w:val="00A37910"/>
    <w:rsid w:val="00A46279"/>
    <w:rsid w:val="00A53282"/>
    <w:rsid w:val="00A66166"/>
    <w:rsid w:val="00A67477"/>
    <w:rsid w:val="00A845AA"/>
    <w:rsid w:val="00AA7EA7"/>
    <w:rsid w:val="00AB2B9C"/>
    <w:rsid w:val="00AB3460"/>
    <w:rsid w:val="00AB36AE"/>
    <w:rsid w:val="00AB7249"/>
    <w:rsid w:val="00AE28A3"/>
    <w:rsid w:val="00B1443C"/>
    <w:rsid w:val="00B14EB7"/>
    <w:rsid w:val="00B3157A"/>
    <w:rsid w:val="00B45C70"/>
    <w:rsid w:val="00B46430"/>
    <w:rsid w:val="00B51DBC"/>
    <w:rsid w:val="00B60FF7"/>
    <w:rsid w:val="00B6502F"/>
    <w:rsid w:val="00B80943"/>
    <w:rsid w:val="00B90BFC"/>
    <w:rsid w:val="00BA4703"/>
    <w:rsid w:val="00BB57EC"/>
    <w:rsid w:val="00BB7F3E"/>
    <w:rsid w:val="00BC3060"/>
    <w:rsid w:val="00BC5145"/>
    <w:rsid w:val="00BD32F4"/>
    <w:rsid w:val="00BD6D8C"/>
    <w:rsid w:val="00BD7B05"/>
    <w:rsid w:val="00BE0208"/>
    <w:rsid w:val="00BF420B"/>
    <w:rsid w:val="00BF6BE8"/>
    <w:rsid w:val="00C107A7"/>
    <w:rsid w:val="00C238F0"/>
    <w:rsid w:val="00C25DA1"/>
    <w:rsid w:val="00C352B6"/>
    <w:rsid w:val="00C5460C"/>
    <w:rsid w:val="00C749BC"/>
    <w:rsid w:val="00C83C4E"/>
    <w:rsid w:val="00C86457"/>
    <w:rsid w:val="00C94B76"/>
    <w:rsid w:val="00CB0DE3"/>
    <w:rsid w:val="00CB3B32"/>
    <w:rsid w:val="00CB45DE"/>
    <w:rsid w:val="00CB5D5D"/>
    <w:rsid w:val="00CD1824"/>
    <w:rsid w:val="00CE577A"/>
    <w:rsid w:val="00CE57F6"/>
    <w:rsid w:val="00D1199D"/>
    <w:rsid w:val="00D13F6D"/>
    <w:rsid w:val="00D574BC"/>
    <w:rsid w:val="00D714F8"/>
    <w:rsid w:val="00D71B9E"/>
    <w:rsid w:val="00D80530"/>
    <w:rsid w:val="00D95DD3"/>
    <w:rsid w:val="00D96E49"/>
    <w:rsid w:val="00DA5A78"/>
    <w:rsid w:val="00DC2AEF"/>
    <w:rsid w:val="00DD1D06"/>
    <w:rsid w:val="00DE6A68"/>
    <w:rsid w:val="00DF3A21"/>
    <w:rsid w:val="00DF78C3"/>
    <w:rsid w:val="00E0111D"/>
    <w:rsid w:val="00E07225"/>
    <w:rsid w:val="00E11185"/>
    <w:rsid w:val="00E15EAD"/>
    <w:rsid w:val="00E45605"/>
    <w:rsid w:val="00E5113C"/>
    <w:rsid w:val="00E52CE0"/>
    <w:rsid w:val="00E57BE3"/>
    <w:rsid w:val="00E709DA"/>
    <w:rsid w:val="00E86C02"/>
    <w:rsid w:val="00E948C6"/>
    <w:rsid w:val="00E95E6B"/>
    <w:rsid w:val="00EA4D54"/>
    <w:rsid w:val="00EB248D"/>
    <w:rsid w:val="00EB371D"/>
    <w:rsid w:val="00EB7DEE"/>
    <w:rsid w:val="00EC154D"/>
    <w:rsid w:val="00EC1F44"/>
    <w:rsid w:val="00F11E66"/>
    <w:rsid w:val="00F12E34"/>
    <w:rsid w:val="00F16120"/>
    <w:rsid w:val="00F2045E"/>
    <w:rsid w:val="00F51AA4"/>
    <w:rsid w:val="00F63AE7"/>
    <w:rsid w:val="00F7302C"/>
    <w:rsid w:val="00F7726B"/>
    <w:rsid w:val="00F83173"/>
    <w:rsid w:val="00F83A93"/>
    <w:rsid w:val="00F92807"/>
    <w:rsid w:val="00FD0763"/>
    <w:rsid w:val="00FE4E43"/>
    <w:rsid w:val="00FF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 weight="1pt"/>
    </o:shapedefaults>
    <o:shapelayout v:ext="edit">
      <o:idmap v:ext="edit" data="2"/>
    </o:shapelayout>
  </w:shapeDefaults>
  <w:decimalSymbol w:val="."/>
  <w:listSeparator w:val=","/>
  <w14:docId w14:val="6F32A749"/>
  <w15:docId w15:val="{E34F01D2-7D14-429B-930B-BDFEE683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3612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240"/>
      <w:jc w:val="center"/>
      <w:outlineLvl w:val="0"/>
    </w:pPr>
    <w:rPr>
      <w:b/>
      <w:color w:val="0000FF"/>
      <w:sz w:val="40"/>
      <w:u w:val="single"/>
    </w:rPr>
  </w:style>
  <w:style w:type="paragraph" w:styleId="Heading2">
    <w:name w:val="heading 2"/>
    <w:basedOn w:val="Normal"/>
    <w:next w:val="Normal"/>
    <w:qFormat/>
    <w:pPr>
      <w:spacing w:after="240"/>
      <w:jc w:val="center"/>
      <w:outlineLvl w:val="1"/>
    </w:pPr>
    <w:rPr>
      <w:b/>
      <w:color w:val="0000FF"/>
      <w:sz w:val="36"/>
    </w:rPr>
  </w:style>
  <w:style w:type="paragraph" w:styleId="Heading3">
    <w:name w:val="heading 3"/>
    <w:basedOn w:val="Normal"/>
    <w:next w:val="NormalIndent"/>
    <w:qFormat/>
    <w:pPr>
      <w:outlineLvl w:val="2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NormalText">
    <w:name w:val="Normal Text"/>
    <w:basedOn w:val="Normal"/>
    <w:pPr>
      <w:numPr>
        <w:numId w:val="2"/>
      </w:numPr>
      <w:spacing w:after="12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</w:pPr>
  </w:style>
  <w:style w:type="paragraph" w:customStyle="1" w:styleId="Labheadingsection">
    <w:name w:val="Lab heading section"/>
    <w:basedOn w:val="Normal"/>
    <w:autoRedefine/>
    <w:rsid w:val="00543612"/>
    <w:pPr>
      <w:spacing w:after="120"/>
    </w:pPr>
    <w:rPr>
      <w:rFonts w:ascii="Arial" w:hAnsi="Arial"/>
      <w:b/>
      <w:u w:val="single"/>
    </w:rPr>
  </w:style>
  <w:style w:type="paragraph" w:customStyle="1" w:styleId="NormalTextBullets">
    <w:name w:val="Normal Text Bullets"/>
    <w:basedOn w:val="NormalText"/>
    <w:pPr>
      <w:numPr>
        <w:numId w:val="5"/>
      </w:numPr>
    </w:pPr>
  </w:style>
  <w:style w:type="paragraph" w:customStyle="1" w:styleId="LabTextBullet">
    <w:name w:val="Lab Text Bullet"/>
    <w:basedOn w:val="LabText"/>
    <w:rsid w:val="00543612"/>
    <w:pPr>
      <w:numPr>
        <w:numId w:val="13"/>
      </w:numPr>
    </w:pPr>
  </w:style>
  <w:style w:type="paragraph" w:customStyle="1" w:styleId="LabText">
    <w:name w:val="Lab Text"/>
    <w:basedOn w:val="Normal"/>
    <w:rsid w:val="00543612"/>
    <w:pPr>
      <w:spacing w:after="120"/>
    </w:pPr>
    <w:rPr>
      <w:rFonts w:ascii="Tahoma" w:hAnsi="Tahoma"/>
      <w:sz w:val="22"/>
    </w:rPr>
  </w:style>
  <w:style w:type="paragraph" w:customStyle="1" w:styleId="Labsubsection">
    <w:name w:val="Lab sub section"/>
    <w:basedOn w:val="LabText"/>
    <w:rsid w:val="00543612"/>
    <w:pPr>
      <w:keepNext/>
      <w:numPr>
        <w:ilvl w:val="12"/>
      </w:numPr>
      <w:spacing w:before="120"/>
    </w:pPr>
    <w:rPr>
      <w:rFonts w:ascii="Times New Roman" w:hAnsi="Times New Roman"/>
      <w:b/>
      <w:sz w:val="24"/>
    </w:rPr>
  </w:style>
  <w:style w:type="paragraph" w:customStyle="1" w:styleId="LabTextnumbered">
    <w:name w:val="Lab Text numbered"/>
    <w:basedOn w:val="LabText"/>
    <w:rsid w:val="00543612"/>
    <w:pPr>
      <w:numPr>
        <w:numId w:val="15"/>
      </w:numPr>
    </w:pPr>
  </w:style>
  <w:style w:type="paragraph" w:customStyle="1" w:styleId="LabTitle1">
    <w:name w:val="Lab Title 1"/>
    <w:basedOn w:val="LabText"/>
    <w:rsid w:val="00543612"/>
    <w:pPr>
      <w:keepNext/>
      <w:spacing w:before="240" w:after="60"/>
      <w:jc w:val="center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Labtitle2">
    <w:name w:val="Lab title 2"/>
    <w:basedOn w:val="LabText"/>
    <w:rsid w:val="00543612"/>
    <w:pPr>
      <w:keepNext/>
      <w:spacing w:before="240" w:after="60"/>
      <w:jc w:val="center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BalloonText">
    <w:name w:val="Balloon Text"/>
    <w:basedOn w:val="Normal"/>
    <w:link w:val="BalloonTextChar"/>
    <w:rsid w:val="008D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D0B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6402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74CF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C073C"/>
    <w:pPr>
      <w:spacing w:after="200" w:line="276" w:lineRule="auto"/>
      <w:ind w:left="7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C073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D95DD3"/>
    <w:rPr>
      <w:rFonts w:ascii="Times New Roman" w:hAnsi="Times New Roman"/>
      <w:sz w:val="24"/>
      <w:szCs w:val="24"/>
    </w:rPr>
  </w:style>
  <w:style w:type="paragraph" w:customStyle="1" w:styleId="Heading1Underlined">
    <w:name w:val="Heading 1 Underlined"/>
    <w:basedOn w:val="Heading1"/>
    <w:autoRedefine/>
    <w:rsid w:val="00A17B54"/>
    <w:pPr>
      <w:keepNext/>
      <w:spacing w:before="240" w:after="60"/>
      <w:jc w:val="left"/>
    </w:pPr>
    <w:rPr>
      <w:rFonts w:ascii="Arial" w:hAnsi="Arial"/>
      <w:color w:val="auto"/>
      <w:kern w:val="28"/>
      <w:sz w:val="28"/>
      <w:szCs w:val="20"/>
      <w:lang w:val="en-US"/>
    </w:rPr>
  </w:style>
  <w:style w:type="paragraph" w:customStyle="1" w:styleId="Labtext0">
    <w:name w:val="Lab text"/>
    <w:qFormat/>
    <w:rsid w:val="00A17B54"/>
    <w:pPr>
      <w:spacing w:after="120"/>
      <w:ind w:firstLine="567"/>
    </w:pPr>
    <w:rPr>
      <w:rFonts w:asciiTheme="minorHAnsi" w:hAnsiTheme="minorHAnsi"/>
      <w:sz w:val="22"/>
      <w:szCs w:val="22"/>
      <w:lang w:val="en-US"/>
    </w:rPr>
  </w:style>
  <w:style w:type="paragraph" w:customStyle="1" w:styleId="LabNumbered">
    <w:name w:val="Lab Numbered"/>
    <w:basedOn w:val="Labtext0"/>
    <w:qFormat/>
    <w:rsid w:val="00A17B54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Lab%20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r.dot</Template>
  <TotalTime>6</TotalTime>
  <Pages>3</Pages>
  <Words>771</Words>
  <Characters>4007</Characters>
  <Application>Microsoft Office Word</Application>
  <DocSecurity>0</DocSecurity>
  <Lines>133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CAMOSUN COLLEGE</vt:lpstr>
    </vt:vector>
  </TitlesOfParts>
  <Company>Camosun College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CAMOSUN COLLEGE</dc:title>
  <dc:creator>Electronics Dept.</dc:creator>
  <cp:lastModifiedBy>Phil Vreugdenhil</cp:lastModifiedBy>
  <cp:revision>5</cp:revision>
  <cp:lastPrinted>2020-03-10T15:30:00Z</cp:lastPrinted>
  <dcterms:created xsi:type="dcterms:W3CDTF">2026-01-26T20:41:00Z</dcterms:created>
  <dcterms:modified xsi:type="dcterms:W3CDTF">2026-01-26T20:47:00Z</dcterms:modified>
</cp:coreProperties>
</file>